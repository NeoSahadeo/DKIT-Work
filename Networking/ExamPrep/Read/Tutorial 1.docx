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C016" w14:textId="3FBBA0E8" w:rsidR="00854DE0" w:rsidRPr="000C59AB" w:rsidRDefault="00D54C5A" w:rsidP="00044431">
      <w:pPr>
        <w:pStyle w:val="Heading1"/>
      </w:pPr>
      <w:r>
        <w:t>Tutorial 1</w:t>
      </w:r>
    </w:p>
    <w:p w14:paraId="2FA8EB14" w14:textId="20DBA4EC" w:rsidR="00854DE0" w:rsidRPr="000C59AB" w:rsidRDefault="00854DE0" w:rsidP="00854DE0">
      <w:pPr>
        <w:keepNext/>
      </w:pPr>
    </w:p>
    <w:p w14:paraId="6703C7AF" w14:textId="065C8F55" w:rsidR="00D54C5A" w:rsidRDefault="00D54C5A" w:rsidP="00D54C5A">
      <w:pPr>
        <w:pStyle w:val="ListParagraph"/>
        <w:numPr>
          <w:ilvl w:val="0"/>
          <w:numId w:val="19"/>
        </w:numPr>
      </w:pPr>
      <w:r>
        <w:t>Indicate</w:t>
      </w:r>
      <w:r>
        <w:t xml:space="preserve"> the advantages and disadvantages of peer- to – peer networks?</w:t>
      </w:r>
    </w:p>
    <w:p w14:paraId="171076C5" w14:textId="01FE9375" w:rsidR="00D54C5A" w:rsidRDefault="00D54C5A" w:rsidP="00D54C5A">
      <w:pPr>
        <w:pStyle w:val="ListParagraph"/>
        <w:numPr>
          <w:ilvl w:val="0"/>
          <w:numId w:val="19"/>
        </w:numPr>
      </w:pPr>
      <w:r>
        <w:t xml:space="preserve">Indicate </w:t>
      </w:r>
      <w:r>
        <w:t>the advantages and disadvantages of client server networks?</w:t>
      </w:r>
    </w:p>
    <w:p w14:paraId="5E0857D5" w14:textId="7566CC53" w:rsidR="003B0224" w:rsidRDefault="00D54C5A" w:rsidP="00D54C5A">
      <w:pPr>
        <w:pStyle w:val="ListParagraph"/>
        <w:numPr>
          <w:ilvl w:val="0"/>
          <w:numId w:val="19"/>
        </w:numPr>
      </w:pPr>
      <w:r>
        <w:t>Distinguish between end devices and intermediary network devices.</w:t>
      </w:r>
    </w:p>
    <w:p w14:paraId="1257608B" w14:textId="6ECE1BCE" w:rsidR="00D54C5A" w:rsidRDefault="00D54C5A" w:rsidP="00D54C5A">
      <w:pPr>
        <w:pStyle w:val="ListParagraph"/>
        <w:numPr>
          <w:ilvl w:val="0"/>
          <w:numId w:val="19"/>
        </w:numPr>
      </w:pPr>
      <w:r>
        <w:t xml:space="preserve">List and briefly describe 3 </w:t>
      </w:r>
      <w:r>
        <w:t>intermediary network devices.</w:t>
      </w:r>
      <w:r>
        <w:t xml:space="preserve"> </w:t>
      </w:r>
    </w:p>
    <w:p w14:paraId="49A160FC" w14:textId="1734C4A3" w:rsidR="00D54C5A" w:rsidRDefault="00D54C5A" w:rsidP="00D54C5A">
      <w:pPr>
        <w:pStyle w:val="ListParagraph"/>
        <w:numPr>
          <w:ilvl w:val="0"/>
          <w:numId w:val="19"/>
        </w:numPr>
      </w:pPr>
      <w:r>
        <w:t>Indicate the function of a Network Interface Card</w:t>
      </w:r>
      <w:r w:rsidR="00A619B6">
        <w:t xml:space="preserve"> (NIC)</w:t>
      </w:r>
      <w:r>
        <w:t>.</w:t>
      </w:r>
    </w:p>
    <w:p w14:paraId="000B13A8" w14:textId="740D9F33" w:rsidR="00D54C5A" w:rsidRDefault="00D54C5A" w:rsidP="00D54C5A">
      <w:pPr>
        <w:pStyle w:val="ListParagraph"/>
        <w:numPr>
          <w:ilvl w:val="0"/>
          <w:numId w:val="19"/>
        </w:numPr>
      </w:pPr>
      <w:r>
        <w:t>Indicate the two types of network media used to carry network traffic from source to destination.</w:t>
      </w:r>
    </w:p>
    <w:p w14:paraId="562BC70C" w14:textId="04EA91F1" w:rsidR="00D54C5A" w:rsidRDefault="00D54C5A" w:rsidP="00D54C5A">
      <w:pPr>
        <w:pStyle w:val="ListParagraph"/>
        <w:numPr>
          <w:ilvl w:val="0"/>
          <w:numId w:val="19"/>
        </w:numPr>
      </w:pPr>
      <w:r>
        <w:t>Distinguish between the following types of networks giving an example of each one:</w:t>
      </w:r>
    </w:p>
    <w:p w14:paraId="407E21BC" w14:textId="3B24FCFE" w:rsidR="0021244A" w:rsidRDefault="0021244A" w:rsidP="0021244A">
      <w:pPr>
        <w:pStyle w:val="ListParagraph"/>
        <w:numPr>
          <w:ilvl w:val="1"/>
          <w:numId w:val="19"/>
        </w:numPr>
      </w:pPr>
      <w:r>
        <w:t>LAN</w:t>
      </w:r>
    </w:p>
    <w:p w14:paraId="49CA3197" w14:textId="4477314C" w:rsidR="0021244A" w:rsidRDefault="0021244A" w:rsidP="0021244A">
      <w:pPr>
        <w:pStyle w:val="ListParagraph"/>
        <w:numPr>
          <w:ilvl w:val="1"/>
          <w:numId w:val="19"/>
        </w:numPr>
      </w:pPr>
      <w:r>
        <w:t>MAN</w:t>
      </w:r>
    </w:p>
    <w:p w14:paraId="58F106A7" w14:textId="6A1ECEF4" w:rsidR="0021244A" w:rsidRDefault="0021244A" w:rsidP="0021244A">
      <w:pPr>
        <w:pStyle w:val="ListParagraph"/>
        <w:numPr>
          <w:ilvl w:val="1"/>
          <w:numId w:val="19"/>
        </w:numPr>
      </w:pPr>
      <w:r>
        <w:t>WAN</w:t>
      </w:r>
    </w:p>
    <w:p w14:paraId="19A94C16" w14:textId="3474D824" w:rsidR="00D54C5A" w:rsidRDefault="00D54C5A" w:rsidP="00D54C5A">
      <w:pPr>
        <w:pStyle w:val="ListParagraph"/>
        <w:numPr>
          <w:ilvl w:val="0"/>
          <w:numId w:val="19"/>
        </w:numPr>
      </w:pPr>
      <w:r>
        <w:t>What is meant by the term fault tolerance.</w:t>
      </w:r>
    </w:p>
    <w:p w14:paraId="3D23D61E" w14:textId="14C974EA" w:rsidR="00D54C5A" w:rsidRDefault="0021244A" w:rsidP="00D54C5A">
      <w:pPr>
        <w:pStyle w:val="ListParagraph"/>
        <w:numPr>
          <w:ilvl w:val="0"/>
          <w:numId w:val="19"/>
        </w:numPr>
      </w:pPr>
      <w:r>
        <w:t>Indicate the purpose of Quality of Service (QoS).  Mention 2 types of traffic that may require improved QoS.</w:t>
      </w:r>
    </w:p>
    <w:p w14:paraId="2E194F6C" w14:textId="1A87B3E0" w:rsidR="0021244A" w:rsidRDefault="0021244A" w:rsidP="00D54C5A">
      <w:pPr>
        <w:pStyle w:val="ListParagraph"/>
        <w:numPr>
          <w:ilvl w:val="0"/>
          <w:numId w:val="19"/>
        </w:numPr>
      </w:pPr>
      <w:r>
        <w:t>Describe the following goals of network security:</w:t>
      </w:r>
    </w:p>
    <w:p w14:paraId="5024BFEB" w14:textId="27EF3714" w:rsidR="0021244A" w:rsidRDefault="0021244A" w:rsidP="0021244A">
      <w:pPr>
        <w:pStyle w:val="ListParagraph"/>
        <w:numPr>
          <w:ilvl w:val="1"/>
          <w:numId w:val="19"/>
        </w:numPr>
      </w:pPr>
      <w:r>
        <w:t>Confidentiality</w:t>
      </w:r>
    </w:p>
    <w:p w14:paraId="47DAD3F9" w14:textId="21C93309" w:rsidR="0021244A" w:rsidRDefault="0021244A" w:rsidP="0021244A">
      <w:pPr>
        <w:pStyle w:val="ListParagraph"/>
        <w:numPr>
          <w:ilvl w:val="1"/>
          <w:numId w:val="19"/>
        </w:numPr>
      </w:pPr>
      <w:r>
        <w:t>Integrity</w:t>
      </w:r>
    </w:p>
    <w:p w14:paraId="257D831C" w14:textId="1B13B48D" w:rsidR="0021244A" w:rsidRDefault="0021244A" w:rsidP="0021244A">
      <w:pPr>
        <w:pStyle w:val="ListParagraph"/>
        <w:numPr>
          <w:ilvl w:val="1"/>
          <w:numId w:val="19"/>
        </w:numPr>
      </w:pPr>
      <w:r>
        <w:t>Availability</w:t>
      </w:r>
    </w:p>
    <w:p w14:paraId="6CF71723" w14:textId="5E686639" w:rsidR="0021244A" w:rsidRPr="000C59AB" w:rsidRDefault="00A619B6" w:rsidP="00D54C5A">
      <w:pPr>
        <w:pStyle w:val="ListParagraph"/>
        <w:numPr>
          <w:ilvl w:val="0"/>
          <w:numId w:val="19"/>
        </w:numPr>
      </w:pPr>
      <w:r>
        <w:t>Mention</w:t>
      </w:r>
      <w:r w:rsidR="0021244A">
        <w:t xml:space="preserve"> how your home network and devices are secured</w:t>
      </w:r>
      <w:r>
        <w:t>.</w:t>
      </w:r>
    </w:p>
    <w:sectPr w:rsidR="0021244A" w:rsidRPr="000C59AB" w:rsidSect="00190708">
      <w:headerReference w:type="default" r:id="rId8"/>
      <w:footerReference w:type="default" r:id="rId9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E128" w14:textId="77777777" w:rsidR="008A27D4" w:rsidRDefault="008A27D4">
      <w:r>
        <w:separator/>
      </w:r>
    </w:p>
  </w:endnote>
  <w:endnote w:type="continuationSeparator" w:id="0">
    <w:p w14:paraId="4E1BBA1A" w14:textId="77777777" w:rsidR="008A27D4" w:rsidRDefault="008A2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0CD0" w14:textId="77777777" w:rsidR="008A27D4" w:rsidRDefault="008A27D4">
      <w:r>
        <w:separator/>
      </w:r>
    </w:p>
  </w:footnote>
  <w:footnote w:type="continuationSeparator" w:id="0">
    <w:p w14:paraId="7EE20D08" w14:textId="77777777" w:rsidR="008A27D4" w:rsidRDefault="008A2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7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8523729">
    <w:abstractNumId w:val="0"/>
  </w:num>
  <w:num w:numId="2" w16cid:durableId="50858469">
    <w:abstractNumId w:val="3"/>
  </w:num>
  <w:num w:numId="3" w16cid:durableId="610867165">
    <w:abstractNumId w:val="2"/>
  </w:num>
  <w:num w:numId="4" w16cid:durableId="60258159">
    <w:abstractNumId w:val="13"/>
  </w:num>
  <w:num w:numId="5" w16cid:durableId="190607337">
    <w:abstractNumId w:val="14"/>
  </w:num>
  <w:num w:numId="6" w16cid:durableId="52431829">
    <w:abstractNumId w:val="8"/>
  </w:num>
  <w:num w:numId="7" w16cid:durableId="1484540125">
    <w:abstractNumId w:val="5"/>
  </w:num>
  <w:num w:numId="8" w16cid:durableId="1516260732">
    <w:abstractNumId w:val="4"/>
  </w:num>
  <w:num w:numId="9" w16cid:durableId="1605306384">
    <w:abstractNumId w:val="12"/>
  </w:num>
  <w:num w:numId="10" w16cid:durableId="160387525">
    <w:abstractNumId w:val="16"/>
  </w:num>
  <w:num w:numId="11" w16cid:durableId="668825941">
    <w:abstractNumId w:val="15"/>
  </w:num>
  <w:num w:numId="12" w16cid:durableId="1985157075">
    <w:abstractNumId w:val="9"/>
  </w:num>
  <w:num w:numId="13" w16cid:durableId="2118064984">
    <w:abstractNumId w:val="17"/>
  </w:num>
  <w:num w:numId="14" w16cid:durableId="1443064838">
    <w:abstractNumId w:val="10"/>
  </w:num>
  <w:num w:numId="15" w16cid:durableId="578291413">
    <w:abstractNumId w:val="18"/>
  </w:num>
  <w:num w:numId="16" w16cid:durableId="2006855018">
    <w:abstractNumId w:val="1"/>
  </w:num>
  <w:num w:numId="17" w16cid:durableId="1250626735">
    <w:abstractNumId w:val="11"/>
  </w:num>
  <w:num w:numId="18" w16cid:durableId="485634997">
    <w:abstractNumId w:val="7"/>
  </w:num>
  <w:num w:numId="19" w16cid:durableId="1007027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44431"/>
    <w:rsid w:val="0005009A"/>
    <w:rsid w:val="00092B6C"/>
    <w:rsid w:val="000C59AB"/>
    <w:rsid w:val="000D72F1"/>
    <w:rsid w:val="00190708"/>
    <w:rsid w:val="0019565E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91D6F"/>
    <w:rsid w:val="002A4932"/>
    <w:rsid w:val="002A520F"/>
    <w:rsid w:val="002F7F9C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40328"/>
    <w:rsid w:val="006419F2"/>
    <w:rsid w:val="00693AFA"/>
    <w:rsid w:val="006A77B2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797F"/>
    <w:rsid w:val="00854DE0"/>
    <w:rsid w:val="00871F5A"/>
    <w:rsid w:val="00875575"/>
    <w:rsid w:val="00877C4A"/>
    <w:rsid w:val="008870DC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6C12"/>
    <w:rsid w:val="00C94A16"/>
    <w:rsid w:val="00CA206C"/>
    <w:rsid w:val="00CB582B"/>
    <w:rsid w:val="00CF37BA"/>
    <w:rsid w:val="00D052D5"/>
    <w:rsid w:val="00D375DA"/>
    <w:rsid w:val="00D542A1"/>
    <w:rsid w:val="00D54C5A"/>
    <w:rsid w:val="00DA5795"/>
    <w:rsid w:val="00DD228D"/>
    <w:rsid w:val="00DF2AE0"/>
    <w:rsid w:val="00DF6FD0"/>
    <w:rsid w:val="00E46791"/>
    <w:rsid w:val="00E62445"/>
    <w:rsid w:val="00EA2A38"/>
    <w:rsid w:val="00EC2580"/>
    <w:rsid w:val="00EE564B"/>
    <w:rsid w:val="00F2355C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B3599"/>
    <w:rsid w:val="005E1EE8"/>
    <w:rsid w:val="006D6068"/>
    <w:rsid w:val="007C622E"/>
    <w:rsid w:val="00944043"/>
    <w:rsid w:val="00977A2B"/>
    <w:rsid w:val="00A111CC"/>
    <w:rsid w:val="00B47C01"/>
    <w:rsid w:val="00CD2FAD"/>
    <w:rsid w:val="00CF37BA"/>
    <w:rsid w:val="00D35FF2"/>
    <w:rsid w:val="00E5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Technologies.dot</Template>
  <TotalTime>19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</vt:lpstr>
    </vt:vector>
  </TitlesOfParts>
  <Company>Home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3</cp:revision>
  <cp:lastPrinted>2019-01-20T15:28:00Z</cp:lastPrinted>
  <dcterms:created xsi:type="dcterms:W3CDTF">2025-01-27T19:45:00Z</dcterms:created>
  <dcterms:modified xsi:type="dcterms:W3CDTF">2025-01-27T20:05:00Z</dcterms:modified>
</cp:coreProperties>
</file>