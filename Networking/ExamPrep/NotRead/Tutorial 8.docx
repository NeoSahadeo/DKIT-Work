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C016" w14:textId="694C42A4" w:rsidR="00854DE0" w:rsidRPr="000C59AB" w:rsidRDefault="00D54C5A" w:rsidP="00044431">
      <w:pPr>
        <w:pStyle w:val="Heading1"/>
      </w:pPr>
      <w:r>
        <w:t xml:space="preserve">Tutorial </w:t>
      </w:r>
      <w:r w:rsidR="00AD4564">
        <w:t>8</w:t>
      </w:r>
    </w:p>
    <w:p w14:paraId="0BFA1729" w14:textId="27C3845F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>What is a VLAN?</w:t>
      </w:r>
    </w:p>
    <w:p w14:paraId="03E18AC1" w14:textId="34CA9884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>How does a VLAN reduce network traffic?</w:t>
      </w:r>
    </w:p>
    <w:p w14:paraId="446ACCFE" w14:textId="49520965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 xml:space="preserve">Why does inter-VLAN communication require a layer 3 device such as a router?  </w:t>
      </w:r>
    </w:p>
    <w:p w14:paraId="31864A9F" w14:textId="1720124D" w:rsidR="009E289C" w:rsidRDefault="00AD4564" w:rsidP="0063349F">
      <w:pPr>
        <w:pStyle w:val="ListParagraph"/>
        <w:keepNext/>
        <w:numPr>
          <w:ilvl w:val="0"/>
          <w:numId w:val="21"/>
        </w:numPr>
      </w:pPr>
      <w:r>
        <w:t>Indicate the benefits of a VLAN</w:t>
      </w:r>
      <w:r w:rsidR="009E289C">
        <w:t>?</w:t>
      </w:r>
    </w:p>
    <w:p w14:paraId="390D2B40" w14:textId="7EF73EF5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>Distinguish between the following port types on a switch:</w:t>
      </w:r>
    </w:p>
    <w:p w14:paraId="5514CFF4" w14:textId="2E8DCF60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Access port</w:t>
      </w:r>
    </w:p>
    <w:p w14:paraId="2AA1C4E2" w14:textId="0AC20EE5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Trunk port</w:t>
      </w:r>
    </w:p>
    <w:p w14:paraId="3FC06E62" w14:textId="3422ED88" w:rsidR="00C37565" w:rsidRDefault="00C37565" w:rsidP="0063349F">
      <w:pPr>
        <w:pStyle w:val="ListParagraph"/>
        <w:keepNext/>
        <w:numPr>
          <w:ilvl w:val="0"/>
          <w:numId w:val="21"/>
        </w:numPr>
      </w:pPr>
      <w:r>
        <w:t>Identify 3 trunk ports on Figure 1 below.</w:t>
      </w:r>
    </w:p>
    <w:p w14:paraId="6EA379D3" w14:textId="46A5632A" w:rsidR="00C37565" w:rsidRDefault="00C37565" w:rsidP="0063349F">
      <w:pPr>
        <w:pStyle w:val="ListParagraph"/>
        <w:keepNext/>
        <w:numPr>
          <w:ilvl w:val="0"/>
          <w:numId w:val="21"/>
        </w:numPr>
      </w:pPr>
      <w:r>
        <w:t>Identify 2 access ports on Figure 1 below.</w:t>
      </w:r>
    </w:p>
    <w:p w14:paraId="215A4334" w14:textId="358C12BD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>Describe the operation of the IEEE 802.1Q trunking protocol</w:t>
      </w:r>
      <w:r w:rsidR="00C37565">
        <w:t>.</w:t>
      </w:r>
    </w:p>
    <w:p w14:paraId="79510D9D" w14:textId="149CB249" w:rsidR="00C37565" w:rsidRDefault="00C37565" w:rsidP="0063349F">
      <w:pPr>
        <w:pStyle w:val="ListParagraph"/>
        <w:keepNext/>
        <w:numPr>
          <w:ilvl w:val="0"/>
          <w:numId w:val="21"/>
        </w:numPr>
      </w:pPr>
      <w:r w:rsidRPr="00C37565">
        <w:t>Describe how traffic flows from VLAN 10 to VLAN 20 (</w:t>
      </w:r>
      <w:r>
        <w:t>Computing</w:t>
      </w:r>
      <w:r w:rsidRPr="00C37565">
        <w:t xml:space="preserve">1 → </w:t>
      </w:r>
      <w:r>
        <w:t>Media1</w:t>
      </w:r>
      <w:r w:rsidRPr="00C37565">
        <w:t xml:space="preserve">) in the network shown in Figure </w:t>
      </w:r>
      <w:r>
        <w:t>1</w:t>
      </w:r>
      <w:r w:rsidRPr="00C37565">
        <w:t xml:space="preserve"> below.  You may assume that the router and switch interfaces have been configured correctly</w:t>
      </w:r>
      <w:r>
        <w:t>.</w:t>
      </w:r>
    </w:p>
    <w:p w14:paraId="5E80451D" w14:textId="6C1B5D1F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>Distinguish between the following VLAN types:</w:t>
      </w:r>
    </w:p>
    <w:p w14:paraId="0236F617" w14:textId="1526291B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Data VLAN</w:t>
      </w:r>
    </w:p>
    <w:p w14:paraId="4DCA7346" w14:textId="6E044F79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Native VLAN</w:t>
      </w:r>
    </w:p>
    <w:p w14:paraId="12F5B0BC" w14:textId="7CFA19CA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Default VLAN</w:t>
      </w:r>
    </w:p>
    <w:p w14:paraId="4EF52061" w14:textId="46C280E9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Management VLAN</w:t>
      </w:r>
    </w:p>
    <w:p w14:paraId="397D5E15" w14:textId="65416B06" w:rsidR="00AD4564" w:rsidRDefault="00AD4564" w:rsidP="00AD4564">
      <w:pPr>
        <w:pStyle w:val="ListParagraph"/>
        <w:keepNext/>
        <w:numPr>
          <w:ilvl w:val="1"/>
          <w:numId w:val="21"/>
        </w:numPr>
      </w:pPr>
      <w:r>
        <w:t>Voice VLAN</w:t>
      </w:r>
    </w:p>
    <w:p w14:paraId="7C2DB0EF" w14:textId="77777777" w:rsidR="00C37565" w:rsidRDefault="00AD4564" w:rsidP="0063349F">
      <w:pPr>
        <w:pStyle w:val="ListParagraph"/>
        <w:keepNext/>
        <w:numPr>
          <w:ilvl w:val="0"/>
          <w:numId w:val="21"/>
        </w:numPr>
      </w:pPr>
      <w:r>
        <w:t>Describe 3 methods that can be used to assign VLAN membership to network devices.</w:t>
      </w:r>
      <w:r w:rsidR="00C37565">
        <w:t xml:space="preserve"> </w:t>
      </w:r>
    </w:p>
    <w:p w14:paraId="3654B2CA" w14:textId="2D860358" w:rsidR="00110ED4" w:rsidRDefault="00C37565" w:rsidP="00C37565">
      <w:pPr>
        <w:keepNext/>
        <w:jc w:val="center"/>
      </w:pPr>
      <w:r w:rsidRPr="00C37565">
        <w:drawing>
          <wp:inline distT="0" distB="0" distL="0" distR="0" wp14:anchorId="093B107A" wp14:editId="1DCA5618">
            <wp:extent cx="4667250" cy="3838261"/>
            <wp:effectExtent l="0" t="0" r="0" b="0"/>
            <wp:docPr id="23" name="Content Placeholder 22" descr="A screenshot of a computer networ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B4657B1-02C7-C33C-7029-E3888FB094A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ntent Placeholder 22" descr="A screenshot of a computer network&#10;&#10;AI-generated content may be incorrect.">
                      <a:extLst>
                        <a:ext uri="{FF2B5EF4-FFF2-40B4-BE49-F238E27FC236}">
                          <a16:creationId xmlns:a16="http://schemas.microsoft.com/office/drawing/2014/main" id="{5B4657B1-02C7-C33C-7029-E3888FB094A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602" cy="38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B889" w14:textId="21AFCD1D" w:rsidR="00110ED4" w:rsidRDefault="00110ED4" w:rsidP="00110ED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37565">
        <w:rPr>
          <w:noProof/>
        </w:rPr>
        <w:t>1</w:t>
      </w:r>
      <w:r>
        <w:fldChar w:fldCharType="end"/>
      </w:r>
      <w:r>
        <w:t xml:space="preserve"> Wireshark frame capture</w:t>
      </w:r>
    </w:p>
    <w:sectPr w:rsidR="00110ED4" w:rsidSect="00190708">
      <w:headerReference w:type="default" r:id="rId9"/>
      <w:footerReference w:type="default" r:id="rId10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0095" w14:textId="77777777" w:rsidR="002F0CF8" w:rsidRDefault="002F0CF8">
      <w:r>
        <w:separator/>
      </w:r>
    </w:p>
  </w:endnote>
  <w:endnote w:type="continuationSeparator" w:id="0">
    <w:p w14:paraId="0A048C95" w14:textId="77777777" w:rsidR="002F0CF8" w:rsidRDefault="002F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65AEB" w14:textId="77777777" w:rsidR="002F0CF8" w:rsidRDefault="002F0CF8">
      <w:r>
        <w:separator/>
      </w:r>
    </w:p>
  </w:footnote>
  <w:footnote w:type="continuationSeparator" w:id="0">
    <w:p w14:paraId="533DFE89" w14:textId="77777777" w:rsidR="002F0CF8" w:rsidRDefault="002F0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610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3248D6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791752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A10C75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30051E"/>
    <w:multiLevelType w:val="hybridMultilevel"/>
    <w:tmpl w:val="23C81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53981"/>
    <w:multiLevelType w:val="hybridMultilevel"/>
    <w:tmpl w:val="A16E6A3E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4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8569592">
    <w:abstractNumId w:val="1"/>
  </w:num>
  <w:num w:numId="2" w16cid:durableId="2042127488">
    <w:abstractNumId w:val="5"/>
  </w:num>
  <w:num w:numId="3" w16cid:durableId="599266104">
    <w:abstractNumId w:val="4"/>
  </w:num>
  <w:num w:numId="4" w16cid:durableId="354428263">
    <w:abstractNumId w:val="18"/>
  </w:num>
  <w:num w:numId="5" w16cid:durableId="860318561">
    <w:abstractNumId w:val="20"/>
  </w:num>
  <w:num w:numId="6" w16cid:durableId="1455715494">
    <w:abstractNumId w:val="11"/>
  </w:num>
  <w:num w:numId="7" w16cid:durableId="1746880088">
    <w:abstractNumId w:val="8"/>
  </w:num>
  <w:num w:numId="8" w16cid:durableId="468207958">
    <w:abstractNumId w:val="6"/>
  </w:num>
  <w:num w:numId="9" w16cid:durableId="84882870">
    <w:abstractNumId w:val="16"/>
  </w:num>
  <w:num w:numId="10" w16cid:durableId="485363838">
    <w:abstractNumId w:val="23"/>
  </w:num>
  <w:num w:numId="11" w16cid:durableId="831675029">
    <w:abstractNumId w:val="21"/>
  </w:num>
  <w:num w:numId="12" w16cid:durableId="324935513">
    <w:abstractNumId w:val="12"/>
  </w:num>
  <w:num w:numId="13" w16cid:durableId="369693055">
    <w:abstractNumId w:val="24"/>
  </w:num>
  <w:num w:numId="14" w16cid:durableId="1169170931">
    <w:abstractNumId w:val="14"/>
  </w:num>
  <w:num w:numId="15" w16cid:durableId="2098289446">
    <w:abstractNumId w:val="25"/>
  </w:num>
  <w:num w:numId="16" w16cid:durableId="45957763">
    <w:abstractNumId w:val="3"/>
  </w:num>
  <w:num w:numId="17" w16cid:durableId="2099011332">
    <w:abstractNumId w:val="15"/>
  </w:num>
  <w:num w:numId="18" w16cid:durableId="159392550">
    <w:abstractNumId w:val="10"/>
  </w:num>
  <w:num w:numId="19" w16cid:durableId="761148238">
    <w:abstractNumId w:val="9"/>
  </w:num>
  <w:num w:numId="20" w16cid:durableId="203561412">
    <w:abstractNumId w:val="17"/>
  </w:num>
  <w:num w:numId="21" w16cid:durableId="1227645421">
    <w:abstractNumId w:val="22"/>
  </w:num>
  <w:num w:numId="22" w16cid:durableId="2136172675">
    <w:abstractNumId w:val="19"/>
  </w:num>
  <w:num w:numId="23" w16cid:durableId="1935630377">
    <w:abstractNumId w:val="2"/>
  </w:num>
  <w:num w:numId="24" w16cid:durableId="1434589350">
    <w:abstractNumId w:val="7"/>
  </w:num>
  <w:num w:numId="25" w16cid:durableId="464854373">
    <w:abstractNumId w:val="13"/>
  </w:num>
  <w:num w:numId="26" w16cid:durableId="48608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36D68"/>
    <w:rsid w:val="00044431"/>
    <w:rsid w:val="0005009A"/>
    <w:rsid w:val="00092B6C"/>
    <w:rsid w:val="000A7815"/>
    <w:rsid w:val="000C1966"/>
    <w:rsid w:val="000C59AB"/>
    <w:rsid w:val="000D72F1"/>
    <w:rsid w:val="00110ED4"/>
    <w:rsid w:val="00133AC9"/>
    <w:rsid w:val="00190708"/>
    <w:rsid w:val="0019565E"/>
    <w:rsid w:val="001A2747"/>
    <w:rsid w:val="001A64C4"/>
    <w:rsid w:val="001B4C78"/>
    <w:rsid w:val="001C77EB"/>
    <w:rsid w:val="00210F69"/>
    <w:rsid w:val="0021164C"/>
    <w:rsid w:val="0021244A"/>
    <w:rsid w:val="002124D9"/>
    <w:rsid w:val="00230773"/>
    <w:rsid w:val="00245F8F"/>
    <w:rsid w:val="0025482B"/>
    <w:rsid w:val="002551C1"/>
    <w:rsid w:val="0026261A"/>
    <w:rsid w:val="0026446F"/>
    <w:rsid w:val="00291D6F"/>
    <w:rsid w:val="002A4932"/>
    <w:rsid w:val="002A520F"/>
    <w:rsid w:val="002F0CF8"/>
    <w:rsid w:val="002F7F9C"/>
    <w:rsid w:val="00306881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241D1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C7298"/>
    <w:rsid w:val="005D2C31"/>
    <w:rsid w:val="005F0523"/>
    <w:rsid w:val="00606702"/>
    <w:rsid w:val="0063349F"/>
    <w:rsid w:val="00640328"/>
    <w:rsid w:val="006419F2"/>
    <w:rsid w:val="00693AFA"/>
    <w:rsid w:val="006A77B2"/>
    <w:rsid w:val="006B11D7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289C"/>
    <w:rsid w:val="009E586B"/>
    <w:rsid w:val="00A126DD"/>
    <w:rsid w:val="00A16734"/>
    <w:rsid w:val="00A306CE"/>
    <w:rsid w:val="00A619B6"/>
    <w:rsid w:val="00A867C3"/>
    <w:rsid w:val="00AA57BB"/>
    <w:rsid w:val="00AB4351"/>
    <w:rsid w:val="00AB4B0B"/>
    <w:rsid w:val="00AD4564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37565"/>
    <w:rsid w:val="00C67A0C"/>
    <w:rsid w:val="00C71B52"/>
    <w:rsid w:val="00C76C12"/>
    <w:rsid w:val="00C94A16"/>
    <w:rsid w:val="00CA206C"/>
    <w:rsid w:val="00CB582B"/>
    <w:rsid w:val="00CF37BA"/>
    <w:rsid w:val="00D052D5"/>
    <w:rsid w:val="00D141B1"/>
    <w:rsid w:val="00D16C9F"/>
    <w:rsid w:val="00D375DA"/>
    <w:rsid w:val="00D542A1"/>
    <w:rsid w:val="00D54C5A"/>
    <w:rsid w:val="00D646A0"/>
    <w:rsid w:val="00DA5795"/>
    <w:rsid w:val="00DD228D"/>
    <w:rsid w:val="00DF2AE0"/>
    <w:rsid w:val="00DF6FD0"/>
    <w:rsid w:val="00E31D66"/>
    <w:rsid w:val="00E46791"/>
    <w:rsid w:val="00E62445"/>
    <w:rsid w:val="00E74806"/>
    <w:rsid w:val="00EA2A38"/>
    <w:rsid w:val="00EB3A7E"/>
    <w:rsid w:val="00EC2580"/>
    <w:rsid w:val="00EE564B"/>
    <w:rsid w:val="00F2355C"/>
    <w:rsid w:val="00F51449"/>
    <w:rsid w:val="00F61173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uiPriority w:val="59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9E28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1164C"/>
    <w:rsid w:val="00221FB6"/>
    <w:rsid w:val="0026261A"/>
    <w:rsid w:val="00272ED7"/>
    <w:rsid w:val="002945DE"/>
    <w:rsid w:val="003B16CB"/>
    <w:rsid w:val="003C7C3A"/>
    <w:rsid w:val="00533989"/>
    <w:rsid w:val="005B3599"/>
    <w:rsid w:val="005E1EE8"/>
    <w:rsid w:val="006A67E0"/>
    <w:rsid w:val="006C39F6"/>
    <w:rsid w:val="006D6068"/>
    <w:rsid w:val="007C622E"/>
    <w:rsid w:val="00944043"/>
    <w:rsid w:val="00977A2B"/>
    <w:rsid w:val="00A01AA5"/>
    <w:rsid w:val="00A111CC"/>
    <w:rsid w:val="00B47C01"/>
    <w:rsid w:val="00C92015"/>
    <w:rsid w:val="00CD2FAD"/>
    <w:rsid w:val="00CF37BA"/>
    <w:rsid w:val="00D141B1"/>
    <w:rsid w:val="00D35FF2"/>
    <w:rsid w:val="00DF14F5"/>
    <w:rsid w:val="00E509CC"/>
    <w:rsid w:val="00EE3A36"/>
    <w:rsid w:val="00F1217D"/>
    <w:rsid w:val="00F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Technologies.dot</Template>
  <TotalTime>165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</vt:lpstr>
    </vt:vector>
  </TitlesOfParts>
  <Company>Home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13</cp:revision>
  <cp:lastPrinted>2025-02-24T09:39:00Z</cp:lastPrinted>
  <dcterms:created xsi:type="dcterms:W3CDTF">2025-01-27T19:45:00Z</dcterms:created>
  <dcterms:modified xsi:type="dcterms:W3CDTF">2025-04-06T09:04:00Z</dcterms:modified>
</cp:coreProperties>
</file>