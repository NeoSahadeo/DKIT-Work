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C016" w14:textId="464674BB" w:rsidR="00854DE0" w:rsidRPr="000C59AB" w:rsidRDefault="00D54C5A" w:rsidP="00044431">
      <w:pPr>
        <w:pStyle w:val="Heading1"/>
      </w:pPr>
      <w:r>
        <w:t xml:space="preserve">Tutorial </w:t>
      </w:r>
      <w:r w:rsidR="00C200A8">
        <w:t>9</w:t>
      </w:r>
    </w:p>
    <w:p w14:paraId="76E72874" w14:textId="77777777" w:rsidR="00C200A8" w:rsidRDefault="00C200A8" w:rsidP="0063349F">
      <w:pPr>
        <w:pStyle w:val="ListParagraph"/>
        <w:keepNext/>
        <w:numPr>
          <w:ilvl w:val="0"/>
          <w:numId w:val="21"/>
        </w:numPr>
      </w:pPr>
      <w:r>
        <w:t>Describe 4 advantages of Wireless Networks.</w:t>
      </w:r>
    </w:p>
    <w:p w14:paraId="51A51B83" w14:textId="26DECE93" w:rsidR="00C200A8" w:rsidRDefault="00C200A8" w:rsidP="0063349F">
      <w:pPr>
        <w:pStyle w:val="ListParagraph"/>
        <w:keepNext/>
        <w:numPr>
          <w:ilvl w:val="0"/>
          <w:numId w:val="21"/>
        </w:numPr>
      </w:pPr>
      <w:r>
        <w:t xml:space="preserve">Describe </w:t>
      </w:r>
      <w:r>
        <w:t>4</w:t>
      </w:r>
      <w:r>
        <w:t xml:space="preserve"> </w:t>
      </w:r>
      <w:r>
        <w:t xml:space="preserve">issues associated with </w:t>
      </w:r>
      <w:r>
        <w:t>Wireless Networks.</w:t>
      </w:r>
    </w:p>
    <w:p w14:paraId="55762200" w14:textId="1F507B07" w:rsidR="00C200A8" w:rsidRDefault="00C200A8" w:rsidP="0063349F">
      <w:pPr>
        <w:pStyle w:val="ListParagraph"/>
        <w:keepNext/>
        <w:numPr>
          <w:ilvl w:val="0"/>
          <w:numId w:val="21"/>
        </w:numPr>
      </w:pPr>
      <w:r>
        <w:t>Distinguish between the following types of wireless networks:</w:t>
      </w:r>
    </w:p>
    <w:p w14:paraId="417A4E3F" w14:textId="3C637C07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PAN</w:t>
      </w:r>
    </w:p>
    <w:p w14:paraId="6189B909" w14:textId="615F3DCF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LAN</w:t>
      </w:r>
    </w:p>
    <w:p w14:paraId="4469937C" w14:textId="025FC079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MAN</w:t>
      </w:r>
    </w:p>
    <w:p w14:paraId="53CEB82D" w14:textId="30F11F63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WAN</w:t>
      </w:r>
    </w:p>
    <w:p w14:paraId="0BFA1729" w14:textId="39F9892E" w:rsidR="00AD4564" w:rsidRDefault="00AD4564" w:rsidP="0063349F">
      <w:pPr>
        <w:pStyle w:val="ListParagraph"/>
        <w:keepNext/>
        <w:numPr>
          <w:ilvl w:val="0"/>
          <w:numId w:val="21"/>
        </w:numPr>
      </w:pPr>
      <w:r>
        <w:t xml:space="preserve">What is </w:t>
      </w:r>
      <w:r w:rsidR="00C200A8">
        <w:t xml:space="preserve">the </w:t>
      </w:r>
      <w:r w:rsidR="00C200A8" w:rsidRPr="00C200A8">
        <w:t>Industrial, Scientific, and Medical (ISM) Band</w:t>
      </w:r>
      <w:r>
        <w:t>?</w:t>
      </w:r>
    </w:p>
    <w:p w14:paraId="5F6247B0" w14:textId="77777777" w:rsidR="00C200A8" w:rsidRDefault="00C200A8" w:rsidP="00C200A8">
      <w:pPr>
        <w:pStyle w:val="ListParagraph"/>
        <w:keepNext/>
        <w:numPr>
          <w:ilvl w:val="0"/>
          <w:numId w:val="21"/>
        </w:numPr>
      </w:pPr>
      <w:r>
        <w:t>Distinguish between the IEEE 802.11 (Wi-Fi) and the IEEE 802.3 (Ethernet) under the following headings: -</w:t>
      </w:r>
    </w:p>
    <w:p w14:paraId="58651DA7" w14:textId="77777777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Physical Layer</w:t>
      </w:r>
    </w:p>
    <w:p w14:paraId="3A2F6D08" w14:textId="77777777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Media access</w:t>
      </w:r>
    </w:p>
    <w:p w14:paraId="48768BD2" w14:textId="77777777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Availability</w:t>
      </w:r>
    </w:p>
    <w:p w14:paraId="06DECECF" w14:textId="77777777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Signal Interference</w:t>
      </w:r>
    </w:p>
    <w:p w14:paraId="2CB094AC" w14:textId="77777777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Regulation</w:t>
      </w:r>
    </w:p>
    <w:p w14:paraId="481AE4AE" w14:textId="198CE1E9" w:rsidR="00C200A8" w:rsidRDefault="00C200A8" w:rsidP="00C200A8">
      <w:pPr>
        <w:pStyle w:val="ListParagraph"/>
        <w:keepNext/>
        <w:numPr>
          <w:ilvl w:val="0"/>
          <w:numId w:val="21"/>
        </w:numPr>
      </w:pPr>
      <w:r>
        <w:t xml:space="preserve">What is meant by the hidden node problem in </w:t>
      </w:r>
      <w:r>
        <w:t>w</w:t>
      </w:r>
      <w:r>
        <w:t>ireless LAN networks</w:t>
      </w:r>
      <w:r>
        <w:t>.</w:t>
      </w:r>
    </w:p>
    <w:p w14:paraId="39C2A860" w14:textId="4CC354E7" w:rsidR="00C200A8" w:rsidRDefault="00C200A8" w:rsidP="00C200A8">
      <w:pPr>
        <w:pStyle w:val="ListParagraph"/>
        <w:keepNext/>
        <w:numPr>
          <w:ilvl w:val="0"/>
          <w:numId w:val="21"/>
        </w:numPr>
      </w:pPr>
      <w:r>
        <w:t>What is an atomic operation in wireless LANs?</w:t>
      </w:r>
    </w:p>
    <w:p w14:paraId="5259F72D" w14:textId="2589FD2F" w:rsidR="00C200A8" w:rsidRDefault="00C200A8" w:rsidP="00C200A8">
      <w:pPr>
        <w:pStyle w:val="ListParagraph"/>
        <w:keepNext/>
        <w:numPr>
          <w:ilvl w:val="0"/>
          <w:numId w:val="21"/>
        </w:numPr>
      </w:pPr>
      <w:r>
        <w:t>Describe the operation of CSMA/CA as used in IEEE 802.11</w:t>
      </w:r>
    </w:p>
    <w:p w14:paraId="2BC9A64A" w14:textId="68BFEFE2" w:rsidR="00C200A8" w:rsidRDefault="00C200A8" w:rsidP="0063349F">
      <w:pPr>
        <w:pStyle w:val="ListParagraph"/>
        <w:keepNext/>
        <w:numPr>
          <w:ilvl w:val="0"/>
          <w:numId w:val="21"/>
        </w:numPr>
      </w:pPr>
      <w:r>
        <w:t>Describe the following IEEE 802.11 frame types:</w:t>
      </w:r>
    </w:p>
    <w:p w14:paraId="31BD6014" w14:textId="7B23206D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Management</w:t>
      </w:r>
    </w:p>
    <w:p w14:paraId="4B49BAF1" w14:textId="50850EBC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Control</w:t>
      </w:r>
    </w:p>
    <w:p w14:paraId="7501A404" w14:textId="1CFC1DB6" w:rsidR="00C200A8" w:rsidRDefault="00C200A8" w:rsidP="00C200A8">
      <w:pPr>
        <w:pStyle w:val="ListParagraph"/>
        <w:keepNext/>
        <w:numPr>
          <w:ilvl w:val="1"/>
          <w:numId w:val="21"/>
        </w:numPr>
      </w:pPr>
      <w:r>
        <w:t>Data</w:t>
      </w:r>
    </w:p>
    <w:p w14:paraId="069DC87A" w14:textId="56FB5428" w:rsidR="00C200A8" w:rsidRPr="00931892" w:rsidRDefault="00C200A8" w:rsidP="00C200A8">
      <w:pPr>
        <w:pStyle w:val="ListParagraph"/>
        <w:numPr>
          <w:ilvl w:val="0"/>
          <w:numId w:val="21"/>
        </w:numPr>
      </w:pPr>
      <w:r w:rsidRPr="00931892">
        <w:t>Given the IEEE 802.11 frame format shown below.</w:t>
      </w:r>
      <w:r>
        <w:t xml:space="preserve"> </w:t>
      </w:r>
      <w:r>
        <w:t>Indicate why multiple address fields are necessary</w:t>
      </w:r>
      <w:r>
        <w:t>.</w:t>
      </w:r>
    </w:p>
    <w:p w14:paraId="17501F1F" w14:textId="77777777" w:rsidR="00C200A8" w:rsidRDefault="00C200A8" w:rsidP="00C200A8">
      <w:pPr>
        <w:keepNext/>
      </w:pPr>
      <w:r w:rsidRPr="00685F86">
        <w:rPr>
          <w:noProof/>
          <w:lang w:eastAsia="en-IE"/>
        </w:rPr>
        <w:drawing>
          <wp:inline distT="0" distB="0" distL="0" distR="0" wp14:anchorId="3B09F044" wp14:editId="07532E42">
            <wp:extent cx="5731510" cy="1522784"/>
            <wp:effectExtent l="19050" t="0" r="2540" b="0"/>
            <wp:docPr id="3" name="Picture 16" descr="A picture containing text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 descr="A picture containing text, devi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0A3A5" w14:textId="014C4322" w:rsidR="00C200A8" w:rsidRDefault="00C200A8" w:rsidP="00C200A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IEEE 802.11 frame format</w:t>
      </w:r>
    </w:p>
    <w:p w14:paraId="61A43BC1" w14:textId="77777777" w:rsidR="00C200A8" w:rsidRDefault="00C200A8" w:rsidP="00C200A8">
      <w:pPr>
        <w:pStyle w:val="ListParagraph"/>
        <w:numPr>
          <w:ilvl w:val="0"/>
          <w:numId w:val="21"/>
        </w:numPr>
      </w:pPr>
      <w:r>
        <w:t>Indicate the function of the NAV in IEEE 802.11 frames.</w:t>
      </w:r>
    </w:p>
    <w:p w14:paraId="74955804" w14:textId="173EF4A1" w:rsidR="00C200A8" w:rsidRDefault="00A804E1" w:rsidP="00C200A8">
      <w:pPr>
        <w:pStyle w:val="ListParagraph"/>
        <w:numPr>
          <w:ilvl w:val="0"/>
          <w:numId w:val="21"/>
        </w:numPr>
      </w:pPr>
      <w:r>
        <w:t>Describe</w:t>
      </w:r>
      <w:r w:rsidR="00C200A8">
        <w:t xml:space="preserve"> why it can be advantageous to fragment large frames in IEEE 802.11 networks.</w:t>
      </w:r>
    </w:p>
    <w:p w14:paraId="049FEEEE" w14:textId="4228C3BC" w:rsidR="00C200A8" w:rsidRDefault="00C200A8" w:rsidP="00A804E1">
      <w:pPr>
        <w:keepNext/>
      </w:pPr>
    </w:p>
    <w:sectPr w:rsidR="00C200A8" w:rsidSect="00190708">
      <w:headerReference w:type="default" r:id="rId9"/>
      <w:footerReference w:type="default" r:id="rId10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3BFE" w14:textId="77777777" w:rsidR="0003038C" w:rsidRDefault="0003038C">
      <w:r>
        <w:separator/>
      </w:r>
    </w:p>
  </w:endnote>
  <w:endnote w:type="continuationSeparator" w:id="0">
    <w:p w14:paraId="458A8B82" w14:textId="77777777" w:rsidR="0003038C" w:rsidRDefault="00030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89721" w14:textId="77777777" w:rsidR="0003038C" w:rsidRDefault="0003038C">
      <w:r>
        <w:separator/>
      </w:r>
    </w:p>
  </w:footnote>
  <w:footnote w:type="continuationSeparator" w:id="0">
    <w:p w14:paraId="39FD1EAF" w14:textId="77777777" w:rsidR="0003038C" w:rsidRDefault="00030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364"/>
    <w:multiLevelType w:val="hybridMultilevel"/>
    <w:tmpl w:val="7362E8EE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6E4610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3248D6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791752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0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3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A10C75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F91E3C"/>
    <w:multiLevelType w:val="hybridMultilevel"/>
    <w:tmpl w:val="4A8C355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30051E"/>
    <w:multiLevelType w:val="hybridMultilevel"/>
    <w:tmpl w:val="23C81B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C53981"/>
    <w:multiLevelType w:val="hybridMultilevel"/>
    <w:tmpl w:val="67EE733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5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8569592">
    <w:abstractNumId w:val="2"/>
  </w:num>
  <w:num w:numId="2" w16cid:durableId="2042127488">
    <w:abstractNumId w:val="6"/>
  </w:num>
  <w:num w:numId="3" w16cid:durableId="599266104">
    <w:abstractNumId w:val="5"/>
  </w:num>
  <w:num w:numId="4" w16cid:durableId="354428263">
    <w:abstractNumId w:val="19"/>
  </w:num>
  <w:num w:numId="5" w16cid:durableId="860318561">
    <w:abstractNumId w:val="21"/>
  </w:num>
  <w:num w:numId="6" w16cid:durableId="1455715494">
    <w:abstractNumId w:val="12"/>
  </w:num>
  <w:num w:numId="7" w16cid:durableId="1746880088">
    <w:abstractNumId w:val="9"/>
  </w:num>
  <w:num w:numId="8" w16cid:durableId="468207958">
    <w:abstractNumId w:val="7"/>
  </w:num>
  <w:num w:numId="9" w16cid:durableId="84882870">
    <w:abstractNumId w:val="17"/>
  </w:num>
  <w:num w:numId="10" w16cid:durableId="485363838">
    <w:abstractNumId w:val="24"/>
  </w:num>
  <w:num w:numId="11" w16cid:durableId="831675029">
    <w:abstractNumId w:val="22"/>
  </w:num>
  <w:num w:numId="12" w16cid:durableId="324935513">
    <w:abstractNumId w:val="13"/>
  </w:num>
  <w:num w:numId="13" w16cid:durableId="369693055">
    <w:abstractNumId w:val="25"/>
  </w:num>
  <w:num w:numId="14" w16cid:durableId="1169170931">
    <w:abstractNumId w:val="15"/>
  </w:num>
  <w:num w:numId="15" w16cid:durableId="2098289446">
    <w:abstractNumId w:val="26"/>
  </w:num>
  <w:num w:numId="16" w16cid:durableId="45957763">
    <w:abstractNumId w:val="4"/>
  </w:num>
  <w:num w:numId="17" w16cid:durableId="2099011332">
    <w:abstractNumId w:val="16"/>
  </w:num>
  <w:num w:numId="18" w16cid:durableId="159392550">
    <w:abstractNumId w:val="11"/>
  </w:num>
  <w:num w:numId="19" w16cid:durableId="761148238">
    <w:abstractNumId w:val="10"/>
  </w:num>
  <w:num w:numId="20" w16cid:durableId="203561412">
    <w:abstractNumId w:val="18"/>
  </w:num>
  <w:num w:numId="21" w16cid:durableId="1227645421">
    <w:abstractNumId w:val="23"/>
  </w:num>
  <w:num w:numId="22" w16cid:durableId="2136172675">
    <w:abstractNumId w:val="20"/>
  </w:num>
  <w:num w:numId="23" w16cid:durableId="1935630377">
    <w:abstractNumId w:val="3"/>
  </w:num>
  <w:num w:numId="24" w16cid:durableId="1434589350">
    <w:abstractNumId w:val="8"/>
  </w:num>
  <w:num w:numId="25" w16cid:durableId="464854373">
    <w:abstractNumId w:val="14"/>
  </w:num>
  <w:num w:numId="26" w16cid:durableId="486089903">
    <w:abstractNumId w:val="1"/>
  </w:num>
  <w:num w:numId="27" w16cid:durableId="15060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038C"/>
    <w:rsid w:val="000354A5"/>
    <w:rsid w:val="00036D68"/>
    <w:rsid w:val="00044431"/>
    <w:rsid w:val="0005009A"/>
    <w:rsid w:val="00092B6C"/>
    <w:rsid w:val="000A7815"/>
    <w:rsid w:val="000C1966"/>
    <w:rsid w:val="000C59AB"/>
    <w:rsid w:val="000D72F1"/>
    <w:rsid w:val="00110ED4"/>
    <w:rsid w:val="00133AC9"/>
    <w:rsid w:val="00190708"/>
    <w:rsid w:val="0019565E"/>
    <w:rsid w:val="001A2747"/>
    <w:rsid w:val="001A64C4"/>
    <w:rsid w:val="001B4C78"/>
    <w:rsid w:val="001C77EB"/>
    <w:rsid w:val="00210F69"/>
    <w:rsid w:val="0021164C"/>
    <w:rsid w:val="0021244A"/>
    <w:rsid w:val="002124D9"/>
    <w:rsid w:val="00230773"/>
    <w:rsid w:val="00245F8F"/>
    <w:rsid w:val="0025482B"/>
    <w:rsid w:val="002551C1"/>
    <w:rsid w:val="0026261A"/>
    <w:rsid w:val="0026446F"/>
    <w:rsid w:val="00291D6F"/>
    <w:rsid w:val="002A4932"/>
    <w:rsid w:val="002A520F"/>
    <w:rsid w:val="002F0CF8"/>
    <w:rsid w:val="002F7F9C"/>
    <w:rsid w:val="00306881"/>
    <w:rsid w:val="00307865"/>
    <w:rsid w:val="0031710A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241D1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C7298"/>
    <w:rsid w:val="005D2C31"/>
    <w:rsid w:val="005F0523"/>
    <w:rsid w:val="00606702"/>
    <w:rsid w:val="0063349F"/>
    <w:rsid w:val="00640328"/>
    <w:rsid w:val="006419F2"/>
    <w:rsid w:val="00693AFA"/>
    <w:rsid w:val="006A77B2"/>
    <w:rsid w:val="006B11D7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246B"/>
    <w:rsid w:val="0080797F"/>
    <w:rsid w:val="008468B8"/>
    <w:rsid w:val="00854DE0"/>
    <w:rsid w:val="00871F5A"/>
    <w:rsid w:val="00875575"/>
    <w:rsid w:val="00877C4A"/>
    <w:rsid w:val="008870DC"/>
    <w:rsid w:val="008960B3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289C"/>
    <w:rsid w:val="009E586B"/>
    <w:rsid w:val="00A126DD"/>
    <w:rsid w:val="00A16734"/>
    <w:rsid w:val="00A306CE"/>
    <w:rsid w:val="00A619B6"/>
    <w:rsid w:val="00A804E1"/>
    <w:rsid w:val="00A867C3"/>
    <w:rsid w:val="00AA57BB"/>
    <w:rsid w:val="00AB4351"/>
    <w:rsid w:val="00AB4B0B"/>
    <w:rsid w:val="00AD4564"/>
    <w:rsid w:val="00B17D59"/>
    <w:rsid w:val="00B5126A"/>
    <w:rsid w:val="00B5220B"/>
    <w:rsid w:val="00B54A03"/>
    <w:rsid w:val="00B63DED"/>
    <w:rsid w:val="00BD056F"/>
    <w:rsid w:val="00BE56D0"/>
    <w:rsid w:val="00C10CC9"/>
    <w:rsid w:val="00C200A8"/>
    <w:rsid w:val="00C36D0B"/>
    <w:rsid w:val="00C37565"/>
    <w:rsid w:val="00C67A0C"/>
    <w:rsid w:val="00C71B52"/>
    <w:rsid w:val="00C76C12"/>
    <w:rsid w:val="00C94A16"/>
    <w:rsid w:val="00CA206C"/>
    <w:rsid w:val="00CB582B"/>
    <w:rsid w:val="00CF37BA"/>
    <w:rsid w:val="00D052D5"/>
    <w:rsid w:val="00D141B1"/>
    <w:rsid w:val="00D16C9F"/>
    <w:rsid w:val="00D375DA"/>
    <w:rsid w:val="00D542A1"/>
    <w:rsid w:val="00D54C5A"/>
    <w:rsid w:val="00D646A0"/>
    <w:rsid w:val="00DA5795"/>
    <w:rsid w:val="00DD228D"/>
    <w:rsid w:val="00DF2AE0"/>
    <w:rsid w:val="00DF6FD0"/>
    <w:rsid w:val="00E31D66"/>
    <w:rsid w:val="00E46791"/>
    <w:rsid w:val="00E62445"/>
    <w:rsid w:val="00E74806"/>
    <w:rsid w:val="00EA2A38"/>
    <w:rsid w:val="00EB3A7E"/>
    <w:rsid w:val="00EC2580"/>
    <w:rsid w:val="00EE564B"/>
    <w:rsid w:val="00F2355C"/>
    <w:rsid w:val="00F51449"/>
    <w:rsid w:val="00F61173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uiPriority w:val="59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  <w:style w:type="table" w:styleId="GridTable5Dark-Accent1">
    <w:name w:val="Grid Table 5 Dark Accent 1"/>
    <w:basedOn w:val="TableNormal"/>
    <w:uiPriority w:val="50"/>
    <w:rsid w:val="009E28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1164C"/>
    <w:rsid w:val="00221FB6"/>
    <w:rsid w:val="0026261A"/>
    <w:rsid w:val="00272ED7"/>
    <w:rsid w:val="002945DE"/>
    <w:rsid w:val="003B16CB"/>
    <w:rsid w:val="003C7C3A"/>
    <w:rsid w:val="00533989"/>
    <w:rsid w:val="005B3599"/>
    <w:rsid w:val="005E1EE8"/>
    <w:rsid w:val="006A67E0"/>
    <w:rsid w:val="006C39F6"/>
    <w:rsid w:val="006D6068"/>
    <w:rsid w:val="007C622E"/>
    <w:rsid w:val="00944043"/>
    <w:rsid w:val="00977A2B"/>
    <w:rsid w:val="00A01AA5"/>
    <w:rsid w:val="00A111CC"/>
    <w:rsid w:val="00B47C01"/>
    <w:rsid w:val="00C92015"/>
    <w:rsid w:val="00CD2FAD"/>
    <w:rsid w:val="00CF37BA"/>
    <w:rsid w:val="00D141B1"/>
    <w:rsid w:val="00D35FF2"/>
    <w:rsid w:val="00DF14F5"/>
    <w:rsid w:val="00E509CC"/>
    <w:rsid w:val="00EE3A36"/>
    <w:rsid w:val="00EE72B5"/>
    <w:rsid w:val="00F1217D"/>
    <w:rsid w:val="00F4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Technologies.dot</Template>
  <TotalTime>172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</vt:lpstr>
    </vt:vector>
  </TitlesOfParts>
  <Company>Home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14</cp:revision>
  <cp:lastPrinted>2025-02-24T09:39:00Z</cp:lastPrinted>
  <dcterms:created xsi:type="dcterms:W3CDTF">2025-01-27T19:45:00Z</dcterms:created>
  <dcterms:modified xsi:type="dcterms:W3CDTF">2025-04-06T09:17:00Z</dcterms:modified>
</cp:coreProperties>
</file>