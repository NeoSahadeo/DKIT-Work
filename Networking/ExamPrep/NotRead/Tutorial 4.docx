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FC016" w14:textId="2B3E3A06" w:rsidR="00854DE0" w:rsidRPr="000C59AB" w:rsidRDefault="00D54C5A" w:rsidP="00044431">
      <w:pPr>
        <w:pStyle w:val="Heading1"/>
      </w:pPr>
      <w:r>
        <w:t xml:space="preserve">Tutorial </w:t>
      </w:r>
      <w:r w:rsidR="0026446F">
        <w:t>4</w:t>
      </w:r>
    </w:p>
    <w:p w14:paraId="3F7915EC" w14:textId="77777777" w:rsidR="0063349F" w:rsidRDefault="0063349F" w:rsidP="0063349F">
      <w:pPr>
        <w:pStyle w:val="ListParagraph"/>
        <w:keepNext/>
        <w:numPr>
          <w:ilvl w:val="0"/>
          <w:numId w:val="21"/>
        </w:numPr>
      </w:pPr>
      <w:r>
        <w:t>Indicate 4 functions of the Physical layer of OSI Reference Model.</w:t>
      </w:r>
    </w:p>
    <w:p w14:paraId="7D127B1A" w14:textId="588C43BF" w:rsidR="0063349F" w:rsidRPr="0063349F" w:rsidRDefault="0063349F" w:rsidP="0063349F">
      <w:pPr>
        <w:pStyle w:val="ListParagraph"/>
        <w:numPr>
          <w:ilvl w:val="0"/>
          <w:numId w:val="21"/>
        </w:numPr>
      </w:pPr>
      <w:r w:rsidRPr="0063349F">
        <w:t xml:space="preserve">In a digital transmission, the senders’ clock is 0.2 percent faster than the receivers’ clock.  How many bits does the </w:t>
      </w:r>
      <w:r>
        <w:t xml:space="preserve">receiver miss </w:t>
      </w:r>
      <w:r w:rsidRPr="0063349F">
        <w:t xml:space="preserve">if the data rate is 1 Mbps? </w:t>
      </w:r>
    </w:p>
    <w:p w14:paraId="7346D205" w14:textId="77777777" w:rsidR="0063349F" w:rsidRDefault="0063349F" w:rsidP="0063349F">
      <w:pPr>
        <w:pStyle w:val="ListParagraph"/>
        <w:keepNext/>
        <w:numPr>
          <w:ilvl w:val="0"/>
          <w:numId w:val="21"/>
        </w:numPr>
      </w:pPr>
      <w:r>
        <w:t>Describe 2 methods used to ensure that the sender and receiver are synchronised.</w:t>
      </w:r>
    </w:p>
    <w:p w14:paraId="361C6CE8" w14:textId="2F0BE158" w:rsidR="0063349F" w:rsidRDefault="0063349F" w:rsidP="0063349F">
      <w:pPr>
        <w:pStyle w:val="ListParagraph"/>
        <w:numPr>
          <w:ilvl w:val="0"/>
          <w:numId w:val="21"/>
        </w:numPr>
      </w:pPr>
      <w:r>
        <w:t>For the bit stream 01100101, sketch the waveform for each encoding scheme listed below,</w:t>
      </w:r>
      <w:r>
        <w:t xml:space="preserve"> a</w:t>
      </w:r>
      <w:r>
        <w:t xml:space="preserve">ssuming the </w:t>
      </w:r>
      <w:r w:rsidRPr="001F1CF6">
        <w:t>previous signal level was positive</w:t>
      </w:r>
      <w:r>
        <w:t>.</w:t>
      </w:r>
    </w:p>
    <w:p w14:paraId="75D0BC8A" w14:textId="77777777" w:rsidR="0063349F" w:rsidRDefault="0063349F" w:rsidP="0063349F">
      <w:pPr>
        <w:pStyle w:val="ListParagraph"/>
        <w:ind w:left="360"/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5"/>
        <w:gridCol w:w="7007"/>
      </w:tblGrid>
      <w:tr w:rsidR="0063349F" w14:paraId="73CA8227" w14:textId="77777777" w:rsidTr="004A06DF">
        <w:tc>
          <w:tcPr>
            <w:tcW w:w="1875" w:type="dxa"/>
          </w:tcPr>
          <w:p w14:paraId="7B8AD3E6" w14:textId="77777777" w:rsidR="0063349F" w:rsidRDefault="0063349F" w:rsidP="004A06DF">
            <w:pPr>
              <w:pStyle w:val="ListParagraph"/>
              <w:ind w:left="0"/>
            </w:pPr>
            <w:r>
              <w:t xml:space="preserve">NRZ – L </w:t>
            </w:r>
          </w:p>
        </w:tc>
        <w:tc>
          <w:tcPr>
            <w:tcW w:w="7007" w:type="dxa"/>
          </w:tcPr>
          <w:tbl>
            <w:tblPr>
              <w:tblStyle w:val="TableGrid"/>
              <w:tblW w:w="0" w:type="auto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ook w:val="04A0" w:firstRow="1" w:lastRow="0" w:firstColumn="1" w:lastColumn="0" w:noHBand="0" w:noVBand="1"/>
            </w:tblPr>
            <w:tblGrid>
              <w:gridCol w:w="340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</w:tblGrid>
            <w:tr w:rsidR="0063349F" w14:paraId="73176DB5" w14:textId="77777777" w:rsidTr="004A06DF">
              <w:tc>
                <w:tcPr>
                  <w:tcW w:w="340" w:type="dxa"/>
                  <w:tcBorders>
                    <w:left w:val="single" w:sz="4" w:space="0" w:color="auto"/>
                    <w:bottom w:val="single" w:sz="4" w:space="0" w:color="BFBFBF" w:themeColor="background1" w:themeShade="BF"/>
                  </w:tcBorders>
                </w:tcPr>
                <w:p w14:paraId="17F013A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702F5D5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641D953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5DF3716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5F53066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F29E39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550D75A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067079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B9B251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59EAB92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1CCDCE3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1E6C383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38B49C7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3E2A9C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2998853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5B3AAEB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754CD33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1F4F6B5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44D6201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659A7F6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  <w:tr w:rsidR="0063349F" w14:paraId="5DDD4B59" w14:textId="77777777" w:rsidTr="004A06DF">
              <w:tc>
                <w:tcPr>
                  <w:tcW w:w="340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64D8B54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8AF872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30E1215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47C8BA3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7A9D490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7F07FC2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7060E67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50773B8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0933761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16465E9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24A6D77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2FA3B9B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37181C5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3302EE7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12826CE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3098731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3843AC1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2CEF28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383BEF6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E5C16A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  <w:tr w:rsidR="0063349F" w14:paraId="342979C6" w14:textId="77777777" w:rsidTr="004A06DF">
              <w:tc>
                <w:tcPr>
                  <w:tcW w:w="340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0DA070F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5F1AB98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1F4D3FC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71954C5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079DF67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52057691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36A2871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1426801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240BAA7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6E96BFF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284E42F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5D6AC8A1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649FA15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5AFDE3D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591BA43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1478F49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7F4CB17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3C4186F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38E4608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2C57822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  <w:tr w:rsidR="0063349F" w14:paraId="5AB42943" w14:textId="77777777" w:rsidTr="004A06DF">
              <w:tc>
                <w:tcPr>
                  <w:tcW w:w="340" w:type="dxa"/>
                  <w:tcBorders>
                    <w:left w:val="single" w:sz="4" w:space="0" w:color="auto"/>
                  </w:tcBorders>
                </w:tcPr>
                <w:p w14:paraId="363165B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2017ED9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5102274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5AA9807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33B265D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5DF9D8A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54FA2A1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1C2D3B2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0E43F52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601FCD4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3F12F1E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54D75EA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6557BCF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71F8DFF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73B5D6B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21FAC9E1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2D1F746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2AC1B86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64CC6CE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117BF00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</w:tbl>
          <w:p w14:paraId="17132E9D" w14:textId="77777777" w:rsidR="0063349F" w:rsidRDefault="0063349F" w:rsidP="004A06DF">
            <w:pPr>
              <w:pStyle w:val="ListParagraph"/>
              <w:ind w:left="0"/>
            </w:pPr>
          </w:p>
          <w:p w14:paraId="55F003B1" w14:textId="77777777" w:rsidR="0063349F" w:rsidRDefault="0063349F" w:rsidP="004A06DF">
            <w:pPr>
              <w:pStyle w:val="ListParagraph"/>
              <w:ind w:left="0"/>
            </w:pPr>
          </w:p>
        </w:tc>
      </w:tr>
      <w:tr w:rsidR="0063349F" w14:paraId="238AA360" w14:textId="77777777" w:rsidTr="004A06DF">
        <w:tc>
          <w:tcPr>
            <w:tcW w:w="1875" w:type="dxa"/>
          </w:tcPr>
          <w:p w14:paraId="3AEFFEBD" w14:textId="77777777" w:rsidR="0063349F" w:rsidRDefault="0063349F" w:rsidP="004A06DF">
            <w:pPr>
              <w:pStyle w:val="ListParagraph"/>
              <w:ind w:left="0"/>
            </w:pPr>
            <w:r>
              <w:t xml:space="preserve">NRZ – I </w:t>
            </w:r>
          </w:p>
        </w:tc>
        <w:tc>
          <w:tcPr>
            <w:tcW w:w="7007" w:type="dxa"/>
          </w:tcPr>
          <w:tbl>
            <w:tblPr>
              <w:tblStyle w:val="TableGrid"/>
              <w:tblW w:w="0" w:type="auto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ook w:val="04A0" w:firstRow="1" w:lastRow="0" w:firstColumn="1" w:lastColumn="0" w:noHBand="0" w:noVBand="1"/>
            </w:tblPr>
            <w:tblGrid>
              <w:gridCol w:w="340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</w:tblGrid>
            <w:tr w:rsidR="0063349F" w14:paraId="22A20E61" w14:textId="77777777" w:rsidTr="004A06DF">
              <w:tc>
                <w:tcPr>
                  <w:tcW w:w="340" w:type="dxa"/>
                  <w:tcBorders>
                    <w:left w:val="single" w:sz="4" w:space="0" w:color="auto"/>
                    <w:bottom w:val="single" w:sz="4" w:space="0" w:color="BFBFBF" w:themeColor="background1" w:themeShade="BF"/>
                  </w:tcBorders>
                </w:tcPr>
                <w:p w14:paraId="240C7A2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DB69CF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31B1243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73C76CC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44A518D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CB69E0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54D9A65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3CD061F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214AA68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47E28D0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59497AD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72FB865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365E975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65DFF03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5B1050F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1BFFEB4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43F1D5D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2FA4704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5274BE0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63AA985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  <w:tr w:rsidR="0063349F" w14:paraId="53885F1B" w14:textId="77777777" w:rsidTr="004A06DF">
              <w:tc>
                <w:tcPr>
                  <w:tcW w:w="340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3E0E667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497EE60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244ACCB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49B86B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3D8B908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2E33EBB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18E6F4E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F4DC31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15432C2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4D013D9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43A5966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4287327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57A7417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46883ED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73DF7D31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5FD2BEC1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32ECD8F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434D4AC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073BCC6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1C1E5AA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  <w:tr w:rsidR="0063349F" w14:paraId="4DEDD700" w14:textId="77777777" w:rsidTr="004A06DF">
              <w:tc>
                <w:tcPr>
                  <w:tcW w:w="340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31B56F9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1887CDF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2CF4BD0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440519B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12B7C58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2F220CF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4858EED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16CECEE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16E3200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225045F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7C981E7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72D6AFD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3124FD3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7312D15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33F4DBF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53A6FD1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4847AF2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0117183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6E083CB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4D0EDAD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  <w:tr w:rsidR="0063349F" w14:paraId="1483C9AB" w14:textId="77777777" w:rsidTr="004A06DF">
              <w:tc>
                <w:tcPr>
                  <w:tcW w:w="340" w:type="dxa"/>
                  <w:tcBorders>
                    <w:left w:val="single" w:sz="4" w:space="0" w:color="auto"/>
                  </w:tcBorders>
                </w:tcPr>
                <w:p w14:paraId="385DE8A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05B222D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1DF0188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1EE8EAC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6882921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742AEA4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2D6B4811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07B881B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4C55965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0A752BF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4C23C06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1299E37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34B7820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7F050D4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7FDC485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40D03E1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0FEB0EB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47A1315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0DEEB7C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1A0D8A6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</w:tbl>
          <w:p w14:paraId="1EDC71B3" w14:textId="77777777" w:rsidR="0063349F" w:rsidRDefault="0063349F" w:rsidP="004A06DF">
            <w:pPr>
              <w:pStyle w:val="ListParagraph"/>
              <w:ind w:left="0"/>
            </w:pPr>
          </w:p>
          <w:p w14:paraId="0A02ABEF" w14:textId="77777777" w:rsidR="0063349F" w:rsidRDefault="0063349F" w:rsidP="004A06DF">
            <w:pPr>
              <w:pStyle w:val="ListParagraph"/>
              <w:ind w:left="0"/>
            </w:pPr>
          </w:p>
        </w:tc>
      </w:tr>
      <w:tr w:rsidR="0063349F" w14:paraId="7FC7DE78" w14:textId="77777777" w:rsidTr="004A06DF">
        <w:tc>
          <w:tcPr>
            <w:tcW w:w="1875" w:type="dxa"/>
          </w:tcPr>
          <w:p w14:paraId="18AA7285" w14:textId="77777777" w:rsidR="0063349F" w:rsidRDefault="0063349F" w:rsidP="004A06DF">
            <w:pPr>
              <w:pStyle w:val="ListParagraph"/>
              <w:ind w:left="0"/>
            </w:pPr>
            <w:r>
              <w:t>Manchester Encoding</w:t>
            </w:r>
          </w:p>
        </w:tc>
        <w:tc>
          <w:tcPr>
            <w:tcW w:w="7007" w:type="dxa"/>
          </w:tcPr>
          <w:tbl>
            <w:tblPr>
              <w:tblStyle w:val="TableGrid"/>
              <w:tblW w:w="0" w:type="auto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ook w:val="04A0" w:firstRow="1" w:lastRow="0" w:firstColumn="1" w:lastColumn="0" w:noHBand="0" w:noVBand="1"/>
            </w:tblPr>
            <w:tblGrid>
              <w:gridCol w:w="340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</w:tblGrid>
            <w:tr w:rsidR="0063349F" w14:paraId="4BE424B6" w14:textId="77777777" w:rsidTr="004A06DF">
              <w:tc>
                <w:tcPr>
                  <w:tcW w:w="340" w:type="dxa"/>
                  <w:tcBorders>
                    <w:left w:val="single" w:sz="4" w:space="0" w:color="auto"/>
                    <w:bottom w:val="single" w:sz="4" w:space="0" w:color="BFBFBF" w:themeColor="background1" w:themeShade="BF"/>
                  </w:tcBorders>
                </w:tcPr>
                <w:p w14:paraId="5DF8073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F39E44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3AF872E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685DF23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77214AE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534402A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732655B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20B3759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1FB41F51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5C22360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277E741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39388B3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4942B12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1E92E0A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3C195C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349BB9B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5530E48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4FBB94E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6A4BA8B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739590E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  <w:tr w:rsidR="0063349F" w14:paraId="4B6CA91F" w14:textId="77777777" w:rsidTr="004A06DF">
              <w:tc>
                <w:tcPr>
                  <w:tcW w:w="340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0A6148A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512C6BF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3037631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57E01F5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4C1F7E8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F471CF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163055C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57587A5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785AC99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4DF4086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25F36F4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0701979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320712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EA229C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5E29A91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7F496DB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3F02D77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B104C3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B47BF7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3A8996D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  <w:tr w:rsidR="0063349F" w14:paraId="51C87306" w14:textId="77777777" w:rsidTr="004A06DF">
              <w:tc>
                <w:tcPr>
                  <w:tcW w:w="340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22A0DD2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1050372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70605F7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3C3ADD4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3946C0A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6A5ACAA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381D0A5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4D2167E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159B84F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0A482011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0C02F21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680DFB8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7B77331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26F023B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65980BF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150FB15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1613095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7359DA9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5923D57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4EC0B40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  <w:tr w:rsidR="0063349F" w14:paraId="05D310C2" w14:textId="77777777" w:rsidTr="004A06DF">
              <w:tc>
                <w:tcPr>
                  <w:tcW w:w="340" w:type="dxa"/>
                  <w:tcBorders>
                    <w:left w:val="single" w:sz="4" w:space="0" w:color="auto"/>
                  </w:tcBorders>
                </w:tcPr>
                <w:p w14:paraId="11F1834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7945E2F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0920924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41981CA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038F5C3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2DD0F93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44F5103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087BDD0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12DB479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01560A81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5CDDB58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4088EA0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5F86335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3A6D01B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02E803F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19ED6BA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4446E93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6F6DB8C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5F565CF1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0F3881A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</w:tbl>
          <w:p w14:paraId="0D368639" w14:textId="77777777" w:rsidR="0063349F" w:rsidRDefault="0063349F" w:rsidP="004A06DF">
            <w:pPr>
              <w:pStyle w:val="ListParagraph"/>
              <w:ind w:left="0"/>
            </w:pPr>
          </w:p>
        </w:tc>
      </w:tr>
    </w:tbl>
    <w:p w14:paraId="5549CD74" w14:textId="77777777" w:rsidR="0063349F" w:rsidRDefault="0063349F">
      <w:r>
        <w:br w:type="page"/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5"/>
        <w:gridCol w:w="7007"/>
      </w:tblGrid>
      <w:tr w:rsidR="0063349F" w14:paraId="193F7F70" w14:textId="77777777" w:rsidTr="004A06DF">
        <w:tc>
          <w:tcPr>
            <w:tcW w:w="1875" w:type="dxa"/>
          </w:tcPr>
          <w:p w14:paraId="10E6FEDD" w14:textId="77777777" w:rsidR="0063349F" w:rsidRDefault="0063349F" w:rsidP="004A06DF">
            <w:pPr>
              <w:pStyle w:val="ListParagraph"/>
              <w:ind w:left="0"/>
            </w:pPr>
          </w:p>
        </w:tc>
        <w:tc>
          <w:tcPr>
            <w:tcW w:w="7007" w:type="dxa"/>
          </w:tcPr>
          <w:p w14:paraId="08CC1B49" w14:textId="77777777" w:rsidR="0063349F" w:rsidRDefault="0063349F" w:rsidP="004A06DF">
            <w:pPr>
              <w:pStyle w:val="ListParagraph"/>
              <w:ind w:left="0"/>
            </w:pPr>
          </w:p>
        </w:tc>
      </w:tr>
      <w:tr w:rsidR="0063349F" w14:paraId="2A112931" w14:textId="77777777" w:rsidTr="004A06DF">
        <w:tc>
          <w:tcPr>
            <w:tcW w:w="1875" w:type="dxa"/>
          </w:tcPr>
          <w:p w14:paraId="34089CD7" w14:textId="77777777" w:rsidR="0063349F" w:rsidRDefault="0063349F" w:rsidP="004A06DF">
            <w:pPr>
              <w:pStyle w:val="ListParagraph"/>
              <w:ind w:left="0"/>
            </w:pPr>
            <w:r>
              <w:t>Differential Manchester Encoding</w:t>
            </w:r>
          </w:p>
        </w:tc>
        <w:tc>
          <w:tcPr>
            <w:tcW w:w="7007" w:type="dxa"/>
          </w:tcPr>
          <w:tbl>
            <w:tblPr>
              <w:tblStyle w:val="TableGrid"/>
              <w:tblW w:w="0" w:type="auto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ook w:val="04A0" w:firstRow="1" w:lastRow="0" w:firstColumn="1" w:lastColumn="0" w:noHBand="0" w:noVBand="1"/>
            </w:tblPr>
            <w:tblGrid>
              <w:gridCol w:w="340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  <w:gridCol w:w="339"/>
            </w:tblGrid>
            <w:tr w:rsidR="0063349F" w14:paraId="61D18CC3" w14:textId="77777777" w:rsidTr="004A06DF">
              <w:tc>
                <w:tcPr>
                  <w:tcW w:w="340" w:type="dxa"/>
                  <w:tcBorders>
                    <w:left w:val="single" w:sz="4" w:space="0" w:color="auto"/>
                    <w:bottom w:val="single" w:sz="4" w:space="0" w:color="BFBFBF" w:themeColor="background1" w:themeShade="BF"/>
                  </w:tcBorders>
                </w:tcPr>
                <w:p w14:paraId="4975C3F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45EAB43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5811712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302E118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72640CC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34B6E9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7FDD416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662239D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4A12244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3507A27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0EFCEA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AD78AF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9FB560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A208BF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1DA6927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1A4E51A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499FA1D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0C10845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70B1EDD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BFBFBF" w:themeColor="background1" w:themeShade="BF"/>
                  </w:tcBorders>
                </w:tcPr>
                <w:p w14:paraId="74FE7B6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  <w:tr w:rsidR="0063349F" w14:paraId="512C7B11" w14:textId="77777777" w:rsidTr="004A06DF">
              <w:tc>
                <w:tcPr>
                  <w:tcW w:w="340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3F120D6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3298E5D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2EB700A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3DA1482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F591A0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4848DBB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2E227691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7B2B662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4AFAB8F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0F96AAA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221CC69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44FB827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7FC919D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0F1750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2A231CE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2018ACD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DAAEB7F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511966F7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568FE71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bottom w:val="single" w:sz="4" w:space="0" w:color="auto"/>
                  </w:tcBorders>
                </w:tcPr>
                <w:p w14:paraId="69A0997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  <w:tr w:rsidR="0063349F" w14:paraId="3D805FAF" w14:textId="77777777" w:rsidTr="004A06DF">
              <w:tc>
                <w:tcPr>
                  <w:tcW w:w="340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327A194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1128E4C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68DC94C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7144A03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70C406F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2B4D3F6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4D851E8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06F0833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53E6F04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5D9DCEE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0A185E3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63E286E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045ECEA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442A71A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2B56C1C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3A53B16D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37CA71CC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6C7C78B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7E30345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  <w:tcBorders>
                    <w:top w:val="single" w:sz="4" w:space="0" w:color="auto"/>
                  </w:tcBorders>
                </w:tcPr>
                <w:p w14:paraId="1A54AD1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  <w:tr w:rsidR="0063349F" w14:paraId="63A52223" w14:textId="77777777" w:rsidTr="004A06DF">
              <w:tc>
                <w:tcPr>
                  <w:tcW w:w="340" w:type="dxa"/>
                  <w:tcBorders>
                    <w:left w:val="single" w:sz="4" w:space="0" w:color="auto"/>
                  </w:tcBorders>
                </w:tcPr>
                <w:p w14:paraId="00E395B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35F45358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792E2F1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7BD1354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23F6FB2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550CFC53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6E38E619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17E04725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121605E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71EC1506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08EF7F4B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66F31A5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17456680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5C7A0481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500BB80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6CA0E034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72C6130A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33D5530E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19E013A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  <w:tc>
                <w:tcPr>
                  <w:tcW w:w="339" w:type="dxa"/>
                </w:tcPr>
                <w:p w14:paraId="445DF5A2" w14:textId="77777777" w:rsidR="0063349F" w:rsidRDefault="0063349F" w:rsidP="004A06DF">
                  <w:pPr>
                    <w:pStyle w:val="ListParagraph"/>
                    <w:ind w:left="0"/>
                  </w:pPr>
                </w:p>
              </w:tc>
            </w:tr>
          </w:tbl>
          <w:p w14:paraId="511B9432" w14:textId="77777777" w:rsidR="0063349F" w:rsidRDefault="0063349F" w:rsidP="004A06DF">
            <w:pPr>
              <w:pStyle w:val="ListParagraph"/>
              <w:ind w:left="0"/>
            </w:pPr>
          </w:p>
        </w:tc>
      </w:tr>
    </w:tbl>
    <w:p w14:paraId="095F0A94" w14:textId="1A9D40AF" w:rsidR="0063349F" w:rsidRDefault="0063349F" w:rsidP="0063349F">
      <w:pPr>
        <w:pStyle w:val="ListParagraph"/>
        <w:numPr>
          <w:ilvl w:val="0"/>
          <w:numId w:val="21"/>
        </w:numPr>
        <w:spacing w:line="360" w:lineRule="auto"/>
      </w:pPr>
      <w:r>
        <w:t xml:space="preserve"> </w:t>
      </w:r>
      <w:r>
        <w:t>Find the 8</w:t>
      </w:r>
      <w:r>
        <w:t>-</w:t>
      </w:r>
      <w:r>
        <w:t>bit data stream for each case depicted below.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75"/>
        <w:gridCol w:w="4536"/>
        <w:gridCol w:w="2471"/>
      </w:tblGrid>
      <w:tr w:rsidR="0063349F" w14:paraId="7DE2D74F" w14:textId="77777777" w:rsidTr="004A06DF">
        <w:tc>
          <w:tcPr>
            <w:tcW w:w="1875" w:type="dxa"/>
          </w:tcPr>
          <w:p w14:paraId="1E2575C2" w14:textId="77777777" w:rsidR="0063349F" w:rsidRPr="00897C7B" w:rsidRDefault="0063349F" w:rsidP="004A06DF">
            <w:pPr>
              <w:pStyle w:val="ListParagraph"/>
              <w:ind w:left="0"/>
              <w:rPr>
                <w:b/>
              </w:rPr>
            </w:pPr>
            <w:r w:rsidRPr="00897C7B">
              <w:rPr>
                <w:b/>
              </w:rPr>
              <w:t>Encoding Scheme</w:t>
            </w:r>
          </w:p>
        </w:tc>
        <w:tc>
          <w:tcPr>
            <w:tcW w:w="4536" w:type="dxa"/>
          </w:tcPr>
          <w:p w14:paraId="1E234A7A" w14:textId="77777777" w:rsidR="0063349F" w:rsidRPr="00897C7B" w:rsidRDefault="0063349F" w:rsidP="004A06DF">
            <w:pPr>
              <w:pStyle w:val="ListParagraph"/>
              <w:ind w:left="0"/>
              <w:rPr>
                <w:b/>
              </w:rPr>
            </w:pPr>
            <w:r w:rsidRPr="00897C7B">
              <w:rPr>
                <w:b/>
              </w:rPr>
              <w:t>Waveform</w:t>
            </w:r>
          </w:p>
        </w:tc>
        <w:tc>
          <w:tcPr>
            <w:tcW w:w="2471" w:type="dxa"/>
          </w:tcPr>
          <w:p w14:paraId="4AECEA3C" w14:textId="77777777" w:rsidR="0063349F" w:rsidRPr="00897C7B" w:rsidRDefault="0063349F" w:rsidP="004A06DF">
            <w:pPr>
              <w:pStyle w:val="ListParagraph"/>
              <w:ind w:left="0"/>
              <w:rPr>
                <w:b/>
              </w:rPr>
            </w:pPr>
            <w:r w:rsidRPr="00897C7B">
              <w:rPr>
                <w:b/>
              </w:rPr>
              <w:t>Data</w:t>
            </w:r>
          </w:p>
        </w:tc>
      </w:tr>
      <w:tr w:rsidR="0063349F" w14:paraId="1AC4FE3B" w14:textId="77777777" w:rsidTr="004A06DF">
        <w:tc>
          <w:tcPr>
            <w:tcW w:w="1875" w:type="dxa"/>
          </w:tcPr>
          <w:p w14:paraId="026AF7E6" w14:textId="77777777" w:rsidR="0063349F" w:rsidRDefault="0063349F" w:rsidP="004A06DF">
            <w:pPr>
              <w:pStyle w:val="ListParagraph"/>
              <w:ind w:left="0"/>
            </w:pPr>
            <w:r>
              <w:t>NRZ - L</w:t>
            </w:r>
          </w:p>
        </w:tc>
        <w:tc>
          <w:tcPr>
            <w:tcW w:w="4536" w:type="dxa"/>
          </w:tcPr>
          <w:p w14:paraId="5CB4F251" w14:textId="77777777" w:rsidR="0063349F" w:rsidRDefault="0063349F" w:rsidP="004A06DF">
            <w:pPr>
              <w:pStyle w:val="ListParagraph"/>
              <w:ind w:left="0"/>
            </w:pPr>
            <w:r>
              <w:object w:dxaOrig="3150" w:dyaOrig="960" w14:anchorId="16091FC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6.5pt;height:50.25pt" o:ole="">
                  <v:imagedata r:id="rId8" o:title=""/>
                </v:shape>
                <o:OLEObject Type="Embed" ProgID="PBrush" ShapeID="_x0000_i1025" DrawAspect="Content" ObjectID="_1801896513" r:id="rId9"/>
              </w:object>
            </w:r>
          </w:p>
        </w:tc>
        <w:tc>
          <w:tcPr>
            <w:tcW w:w="2471" w:type="dxa"/>
          </w:tcPr>
          <w:p w14:paraId="24C0FD5F" w14:textId="77777777" w:rsidR="0063349F" w:rsidRDefault="0063349F" w:rsidP="004A06DF">
            <w:pPr>
              <w:pStyle w:val="ListParagraph"/>
              <w:ind w:left="0"/>
            </w:pPr>
          </w:p>
        </w:tc>
      </w:tr>
      <w:tr w:rsidR="0063349F" w14:paraId="62B95EA3" w14:textId="77777777" w:rsidTr="004A06DF">
        <w:tc>
          <w:tcPr>
            <w:tcW w:w="1875" w:type="dxa"/>
          </w:tcPr>
          <w:p w14:paraId="1259D34F" w14:textId="77777777" w:rsidR="0063349F" w:rsidRDefault="0063349F" w:rsidP="004A06DF">
            <w:pPr>
              <w:pStyle w:val="ListParagraph"/>
              <w:ind w:left="0"/>
            </w:pPr>
            <w:r>
              <w:t>NRZ - L</w:t>
            </w:r>
          </w:p>
        </w:tc>
        <w:tc>
          <w:tcPr>
            <w:tcW w:w="4536" w:type="dxa"/>
          </w:tcPr>
          <w:p w14:paraId="1B0C482E" w14:textId="77777777" w:rsidR="0063349F" w:rsidRDefault="0063349F" w:rsidP="004A06DF">
            <w:pPr>
              <w:pStyle w:val="ListParagraph"/>
              <w:ind w:left="0"/>
            </w:pPr>
            <w:r>
              <w:object w:dxaOrig="3105" w:dyaOrig="915" w14:anchorId="7714DFC5">
                <v:shape id="_x0000_i1026" type="#_x0000_t75" style="width:166.45pt;height:49.5pt" o:ole="">
                  <v:imagedata r:id="rId10" o:title=""/>
                </v:shape>
                <o:OLEObject Type="Embed" ProgID="PBrush" ShapeID="_x0000_i1026" DrawAspect="Content" ObjectID="_1801896514" r:id="rId11"/>
              </w:object>
            </w:r>
          </w:p>
        </w:tc>
        <w:tc>
          <w:tcPr>
            <w:tcW w:w="2471" w:type="dxa"/>
          </w:tcPr>
          <w:p w14:paraId="4139D551" w14:textId="77777777" w:rsidR="0063349F" w:rsidRDefault="0063349F" w:rsidP="004A06DF">
            <w:pPr>
              <w:pStyle w:val="ListParagraph"/>
              <w:ind w:left="0"/>
            </w:pPr>
          </w:p>
        </w:tc>
      </w:tr>
      <w:tr w:rsidR="0063349F" w14:paraId="3A4194CD" w14:textId="77777777" w:rsidTr="004A06DF">
        <w:tc>
          <w:tcPr>
            <w:tcW w:w="1875" w:type="dxa"/>
          </w:tcPr>
          <w:p w14:paraId="7C7087BA" w14:textId="77777777" w:rsidR="0063349F" w:rsidRDefault="0063349F" w:rsidP="004A06DF">
            <w:pPr>
              <w:pStyle w:val="ListParagraph"/>
              <w:ind w:left="0"/>
            </w:pPr>
            <w:r>
              <w:t xml:space="preserve">NRZ – I </w:t>
            </w:r>
          </w:p>
        </w:tc>
        <w:tc>
          <w:tcPr>
            <w:tcW w:w="4536" w:type="dxa"/>
          </w:tcPr>
          <w:p w14:paraId="0413D5B9" w14:textId="77777777" w:rsidR="0063349F" w:rsidRDefault="0063349F" w:rsidP="004A06DF">
            <w:pPr>
              <w:pStyle w:val="ListParagraph"/>
              <w:ind w:left="0"/>
            </w:pPr>
            <w:r>
              <w:object w:dxaOrig="3165" w:dyaOrig="870" w14:anchorId="76D97788">
                <v:shape id="_x0000_i1027" type="#_x0000_t75" style="width:173.3pt;height:48pt" o:ole="">
                  <v:imagedata r:id="rId12" o:title=""/>
                </v:shape>
                <o:OLEObject Type="Embed" ProgID="PBrush" ShapeID="_x0000_i1027" DrawAspect="Content" ObjectID="_1801896515" r:id="rId13"/>
              </w:object>
            </w:r>
          </w:p>
        </w:tc>
        <w:tc>
          <w:tcPr>
            <w:tcW w:w="2471" w:type="dxa"/>
          </w:tcPr>
          <w:p w14:paraId="07FAC418" w14:textId="77777777" w:rsidR="0063349F" w:rsidRDefault="0063349F" w:rsidP="004A06DF">
            <w:pPr>
              <w:pStyle w:val="ListParagraph"/>
              <w:ind w:left="0"/>
            </w:pPr>
          </w:p>
        </w:tc>
      </w:tr>
      <w:tr w:rsidR="0063349F" w14:paraId="78697B7C" w14:textId="77777777" w:rsidTr="004A06DF">
        <w:tc>
          <w:tcPr>
            <w:tcW w:w="1875" w:type="dxa"/>
          </w:tcPr>
          <w:p w14:paraId="00F64C47" w14:textId="77777777" w:rsidR="0063349F" w:rsidRDefault="0063349F" w:rsidP="004A06DF">
            <w:pPr>
              <w:pStyle w:val="ListParagraph"/>
              <w:ind w:left="0"/>
            </w:pPr>
            <w:r>
              <w:t xml:space="preserve">NRZ – I </w:t>
            </w:r>
          </w:p>
        </w:tc>
        <w:tc>
          <w:tcPr>
            <w:tcW w:w="4536" w:type="dxa"/>
          </w:tcPr>
          <w:p w14:paraId="03D8DE11" w14:textId="77777777" w:rsidR="0063349F" w:rsidRDefault="0063349F" w:rsidP="004A06DF">
            <w:pPr>
              <w:pStyle w:val="ListParagraph"/>
              <w:ind w:left="0"/>
            </w:pPr>
            <w:r>
              <w:rPr>
                <w:noProof/>
                <w:lang w:val="en-US"/>
              </w:rPr>
              <w:drawing>
                <wp:inline distT="0" distB="0" distL="0" distR="0" wp14:anchorId="16B937DE" wp14:editId="5AA0F05A">
                  <wp:extent cx="2054299" cy="754866"/>
                  <wp:effectExtent l="19050" t="0" r="3101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r="190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5322" cy="755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1" w:type="dxa"/>
          </w:tcPr>
          <w:p w14:paraId="31CBF457" w14:textId="77777777" w:rsidR="0063349F" w:rsidRDefault="0063349F" w:rsidP="004A06DF">
            <w:pPr>
              <w:pStyle w:val="ListParagraph"/>
              <w:ind w:left="0"/>
            </w:pPr>
          </w:p>
        </w:tc>
      </w:tr>
      <w:tr w:rsidR="0063349F" w14:paraId="5665EAC1" w14:textId="77777777" w:rsidTr="004A06DF">
        <w:tc>
          <w:tcPr>
            <w:tcW w:w="1875" w:type="dxa"/>
          </w:tcPr>
          <w:p w14:paraId="01B348B6" w14:textId="77777777" w:rsidR="0063349F" w:rsidRDefault="0063349F" w:rsidP="004A06DF">
            <w:pPr>
              <w:pStyle w:val="ListParagraph"/>
              <w:ind w:left="0"/>
            </w:pPr>
            <w:r>
              <w:t>Manchester Encoding</w:t>
            </w:r>
          </w:p>
        </w:tc>
        <w:tc>
          <w:tcPr>
            <w:tcW w:w="4536" w:type="dxa"/>
          </w:tcPr>
          <w:p w14:paraId="55F92557" w14:textId="77777777" w:rsidR="0063349F" w:rsidRDefault="0063349F" w:rsidP="004A06DF">
            <w:pPr>
              <w:pStyle w:val="ListParagraph"/>
              <w:ind w:left="0"/>
            </w:pPr>
            <w:r>
              <w:object w:dxaOrig="3150" w:dyaOrig="930" w14:anchorId="0FCB9D10">
                <v:shape id="_x0000_i1028" type="#_x0000_t75" style="width:167.25pt;height:50.25pt" o:ole="">
                  <v:imagedata r:id="rId15" o:title=""/>
                </v:shape>
                <o:OLEObject Type="Embed" ProgID="PBrush" ShapeID="_x0000_i1028" DrawAspect="Content" ObjectID="_1801896516" r:id="rId16"/>
              </w:object>
            </w:r>
          </w:p>
        </w:tc>
        <w:tc>
          <w:tcPr>
            <w:tcW w:w="2471" w:type="dxa"/>
          </w:tcPr>
          <w:p w14:paraId="521A4F6D" w14:textId="77777777" w:rsidR="0063349F" w:rsidRDefault="0063349F" w:rsidP="004A06DF">
            <w:pPr>
              <w:pStyle w:val="ListParagraph"/>
              <w:ind w:left="0"/>
            </w:pPr>
          </w:p>
        </w:tc>
      </w:tr>
      <w:tr w:rsidR="0063349F" w14:paraId="686FD974" w14:textId="77777777" w:rsidTr="004A06DF">
        <w:tc>
          <w:tcPr>
            <w:tcW w:w="1875" w:type="dxa"/>
          </w:tcPr>
          <w:p w14:paraId="1EEBC602" w14:textId="77777777" w:rsidR="0063349F" w:rsidRDefault="0063349F" w:rsidP="004A06DF">
            <w:pPr>
              <w:pStyle w:val="ListParagraph"/>
              <w:ind w:left="0"/>
            </w:pPr>
            <w:r>
              <w:t>Differential</w:t>
            </w:r>
          </w:p>
          <w:p w14:paraId="5617F0AD" w14:textId="77777777" w:rsidR="0063349F" w:rsidRDefault="0063349F" w:rsidP="004A06DF">
            <w:pPr>
              <w:pStyle w:val="ListParagraph"/>
              <w:ind w:left="0"/>
            </w:pPr>
            <w:r>
              <w:t>Manchester Encoding</w:t>
            </w:r>
          </w:p>
        </w:tc>
        <w:tc>
          <w:tcPr>
            <w:tcW w:w="4536" w:type="dxa"/>
          </w:tcPr>
          <w:p w14:paraId="6F78EE4B" w14:textId="77777777" w:rsidR="0063349F" w:rsidRDefault="0063349F" w:rsidP="004A06DF">
            <w:pPr>
              <w:pStyle w:val="ListParagraph"/>
              <w:ind w:left="0"/>
            </w:pPr>
            <w:r>
              <w:rPr>
                <w:noProof/>
                <w:lang w:val="en-US"/>
              </w:rPr>
              <w:drawing>
                <wp:inline distT="0" distB="0" distL="0" distR="0" wp14:anchorId="6B318914" wp14:editId="6664C30B">
                  <wp:extent cx="1841648" cy="648151"/>
                  <wp:effectExtent l="19050" t="0" r="6202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r="207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2423" cy="648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1" w:type="dxa"/>
          </w:tcPr>
          <w:p w14:paraId="0D5A9E19" w14:textId="77777777" w:rsidR="0063349F" w:rsidRDefault="0063349F" w:rsidP="004A06DF">
            <w:pPr>
              <w:pStyle w:val="ListParagraph"/>
              <w:ind w:left="0"/>
            </w:pPr>
          </w:p>
        </w:tc>
      </w:tr>
      <w:tr w:rsidR="0063349F" w14:paraId="14ED9846" w14:textId="77777777" w:rsidTr="004A06DF">
        <w:tc>
          <w:tcPr>
            <w:tcW w:w="1875" w:type="dxa"/>
          </w:tcPr>
          <w:p w14:paraId="25F63612" w14:textId="77777777" w:rsidR="0063349F" w:rsidRDefault="0063349F" w:rsidP="004A06DF">
            <w:pPr>
              <w:pStyle w:val="ListParagraph"/>
              <w:ind w:left="0"/>
            </w:pPr>
            <w:r>
              <w:t>Differential</w:t>
            </w:r>
          </w:p>
          <w:p w14:paraId="71851ED6" w14:textId="77777777" w:rsidR="0063349F" w:rsidRDefault="0063349F" w:rsidP="004A06DF">
            <w:pPr>
              <w:pStyle w:val="ListParagraph"/>
              <w:ind w:left="0"/>
            </w:pPr>
            <w:r>
              <w:t>Manchester Encoding</w:t>
            </w:r>
          </w:p>
        </w:tc>
        <w:tc>
          <w:tcPr>
            <w:tcW w:w="4536" w:type="dxa"/>
          </w:tcPr>
          <w:p w14:paraId="1AFCF0D4" w14:textId="77777777" w:rsidR="0063349F" w:rsidRDefault="0063349F" w:rsidP="004A06DF">
            <w:pPr>
              <w:pStyle w:val="ListParagraph"/>
              <w:ind w:left="0"/>
            </w:pPr>
            <w:r>
              <w:object w:dxaOrig="3135" w:dyaOrig="930" w14:anchorId="11551DA5">
                <v:shape id="_x0000_i1029" type="#_x0000_t75" style="width:165.7pt;height:49.5pt" o:ole="">
                  <v:imagedata r:id="rId18" o:title=""/>
                </v:shape>
                <o:OLEObject Type="Embed" ProgID="PBrush" ShapeID="_x0000_i1029" DrawAspect="Content" ObjectID="_1801896517" r:id="rId19"/>
              </w:object>
            </w:r>
          </w:p>
        </w:tc>
        <w:tc>
          <w:tcPr>
            <w:tcW w:w="2471" w:type="dxa"/>
          </w:tcPr>
          <w:p w14:paraId="74AFBCDE" w14:textId="77777777" w:rsidR="0063349F" w:rsidRDefault="0063349F" w:rsidP="004A06DF">
            <w:pPr>
              <w:pStyle w:val="ListParagraph"/>
              <w:ind w:left="0"/>
            </w:pPr>
          </w:p>
        </w:tc>
      </w:tr>
    </w:tbl>
    <w:p w14:paraId="79F76036" w14:textId="77777777" w:rsidR="0063349F" w:rsidRDefault="0063349F" w:rsidP="0063349F">
      <w:pPr>
        <w:pStyle w:val="ListParagraph"/>
        <w:ind w:left="360"/>
      </w:pPr>
    </w:p>
    <w:p w14:paraId="677F7AF1" w14:textId="3F5A96BB" w:rsidR="000A7815" w:rsidRDefault="00F51449" w:rsidP="0063349F">
      <w:pPr>
        <w:pStyle w:val="ListParagraph"/>
        <w:keepNext/>
        <w:numPr>
          <w:ilvl w:val="0"/>
          <w:numId w:val="21"/>
        </w:numPr>
      </w:pPr>
      <w:r>
        <w:t>Distinguish between the following transmission modes:</w:t>
      </w:r>
    </w:p>
    <w:p w14:paraId="115567BE" w14:textId="2BBF0755" w:rsidR="00F51449" w:rsidRDefault="00F51449" w:rsidP="00F51449">
      <w:pPr>
        <w:pStyle w:val="ListParagraph"/>
        <w:keepNext/>
        <w:numPr>
          <w:ilvl w:val="1"/>
          <w:numId w:val="21"/>
        </w:numPr>
      </w:pPr>
      <w:r>
        <w:t>Half – Duplex</w:t>
      </w:r>
    </w:p>
    <w:p w14:paraId="200C1052" w14:textId="515D1071" w:rsidR="00F51449" w:rsidRDefault="00F51449" w:rsidP="00F51449">
      <w:pPr>
        <w:pStyle w:val="ListParagraph"/>
        <w:keepNext/>
        <w:numPr>
          <w:ilvl w:val="1"/>
          <w:numId w:val="21"/>
        </w:numPr>
      </w:pPr>
      <w:r>
        <w:t>Full - Duplex</w:t>
      </w:r>
    </w:p>
    <w:p w14:paraId="6145EFF3" w14:textId="258D18B8" w:rsidR="00F51449" w:rsidRDefault="00F51449" w:rsidP="00F51449">
      <w:pPr>
        <w:pStyle w:val="ListParagraph"/>
        <w:keepNext/>
        <w:numPr>
          <w:ilvl w:val="0"/>
          <w:numId w:val="21"/>
        </w:numPr>
      </w:pPr>
      <w:r>
        <w:t xml:space="preserve">Indicate 4 functions of the </w:t>
      </w:r>
      <w:r>
        <w:t>Data Link</w:t>
      </w:r>
      <w:r>
        <w:t xml:space="preserve"> layer of OSI Reference Model.</w:t>
      </w:r>
    </w:p>
    <w:p w14:paraId="3F0CB8CC" w14:textId="3BE6575B" w:rsidR="00F51449" w:rsidRDefault="00F51449" w:rsidP="0063349F">
      <w:pPr>
        <w:pStyle w:val="ListParagraph"/>
        <w:keepNext/>
        <w:numPr>
          <w:ilvl w:val="0"/>
          <w:numId w:val="21"/>
        </w:numPr>
      </w:pPr>
      <w:r>
        <w:t>What is meant by the term MTU?</w:t>
      </w:r>
    </w:p>
    <w:p w14:paraId="660FA3CC" w14:textId="39E46405" w:rsidR="00F51449" w:rsidRDefault="00F51449" w:rsidP="0063349F">
      <w:pPr>
        <w:pStyle w:val="ListParagraph"/>
        <w:keepNext/>
        <w:numPr>
          <w:ilvl w:val="0"/>
          <w:numId w:val="21"/>
        </w:numPr>
      </w:pPr>
      <w:r>
        <w:t>Distinguish between the following types of addresses:</w:t>
      </w:r>
    </w:p>
    <w:p w14:paraId="09DDF1EE" w14:textId="627C7FB7" w:rsidR="00F51449" w:rsidRDefault="00F51449" w:rsidP="00F51449">
      <w:pPr>
        <w:pStyle w:val="ListParagraph"/>
        <w:keepNext/>
        <w:numPr>
          <w:ilvl w:val="1"/>
          <w:numId w:val="21"/>
        </w:numPr>
      </w:pPr>
      <w:r>
        <w:t>Unicast</w:t>
      </w:r>
    </w:p>
    <w:p w14:paraId="1CBFA6CF" w14:textId="52877044" w:rsidR="00F51449" w:rsidRDefault="00F51449" w:rsidP="00F51449">
      <w:pPr>
        <w:pStyle w:val="ListParagraph"/>
        <w:keepNext/>
        <w:numPr>
          <w:ilvl w:val="1"/>
          <w:numId w:val="21"/>
        </w:numPr>
      </w:pPr>
      <w:r>
        <w:t>Multicast</w:t>
      </w:r>
    </w:p>
    <w:p w14:paraId="30EAB167" w14:textId="37F7808C" w:rsidR="00F51449" w:rsidRDefault="00F51449" w:rsidP="00F51449">
      <w:pPr>
        <w:pStyle w:val="ListParagraph"/>
        <w:keepNext/>
        <w:numPr>
          <w:ilvl w:val="1"/>
          <w:numId w:val="21"/>
        </w:numPr>
      </w:pPr>
      <w:r>
        <w:t>Broadcast</w:t>
      </w:r>
    </w:p>
    <w:p w14:paraId="0C6E9A7B" w14:textId="6022C0A1" w:rsidR="00F51449" w:rsidRDefault="00F51449" w:rsidP="0063349F">
      <w:pPr>
        <w:pStyle w:val="ListParagraph"/>
        <w:keepNext/>
        <w:numPr>
          <w:ilvl w:val="0"/>
          <w:numId w:val="21"/>
        </w:numPr>
      </w:pPr>
      <w:r>
        <w:t>What is congestion on a network?</w:t>
      </w:r>
    </w:p>
    <w:p w14:paraId="7CF2D2BC" w14:textId="10ABC101" w:rsidR="0026446F" w:rsidRPr="001075D9" w:rsidRDefault="0026446F" w:rsidP="0026446F">
      <w:pPr>
        <w:pStyle w:val="ListParagraph"/>
        <w:numPr>
          <w:ilvl w:val="0"/>
          <w:numId w:val="21"/>
        </w:numPr>
        <w:spacing w:line="360" w:lineRule="auto"/>
      </w:pPr>
      <w:r w:rsidRPr="001075D9">
        <w:t xml:space="preserve">If the polynomial generator is </w:t>
      </w:r>
      <w:r w:rsidRPr="002A2721">
        <w:rPr>
          <w:snapToGrid w:val="0"/>
          <w:position w:val="-6"/>
          <w:sz w:val="24"/>
        </w:rPr>
        <w:object w:dxaOrig="1080" w:dyaOrig="320" w14:anchorId="1583D0ED">
          <v:shape id="_x0000_i1035" type="#_x0000_t75" style="width:54.75pt;height:15.75pt" o:ole="">
            <v:imagedata r:id="rId20" o:title=""/>
          </v:shape>
          <o:OLEObject Type="Embed" ProgID="Equation.3" ShapeID="_x0000_i1035" DrawAspect="Content" ObjectID="_1801896518" r:id="rId21"/>
        </w:object>
      </w:r>
      <w:r w:rsidRPr="001075D9">
        <w:t xml:space="preserve">  calculate the </w:t>
      </w:r>
      <w:r w:rsidRPr="001075D9">
        <w:t>CRCs</w:t>
      </w:r>
      <w:r w:rsidRPr="001075D9">
        <w:t xml:space="preserve"> for the following data elements</w:t>
      </w:r>
      <w:r>
        <w:t>:</w:t>
      </w:r>
    </w:p>
    <w:p w14:paraId="0A8B70CF" w14:textId="77777777" w:rsidR="0026446F" w:rsidRDefault="0026446F" w:rsidP="0026446F">
      <w:pPr>
        <w:pStyle w:val="ListParagraph"/>
        <w:numPr>
          <w:ilvl w:val="1"/>
          <w:numId w:val="21"/>
        </w:numPr>
        <w:spacing w:line="360" w:lineRule="auto"/>
      </w:pPr>
      <w:r w:rsidRPr="001075D9">
        <w:t>101101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06"/>
      </w:tblGrid>
      <w:tr w:rsidR="0026446F" w14:paraId="74909CB6" w14:textId="77777777" w:rsidTr="004A06DF">
        <w:tc>
          <w:tcPr>
            <w:tcW w:w="9242" w:type="dxa"/>
          </w:tcPr>
          <w:p w14:paraId="22736814" w14:textId="77777777" w:rsidR="0026446F" w:rsidRDefault="0026446F" w:rsidP="004A06DF">
            <w:pPr>
              <w:pStyle w:val="ListParagraph"/>
              <w:ind w:left="0"/>
            </w:pPr>
          </w:p>
          <w:p w14:paraId="406C878E" w14:textId="77777777" w:rsidR="0026446F" w:rsidRDefault="0026446F" w:rsidP="004A06DF">
            <w:pPr>
              <w:pStyle w:val="ListParagraph"/>
              <w:ind w:left="0"/>
            </w:pPr>
          </w:p>
          <w:p w14:paraId="1E992695" w14:textId="77777777" w:rsidR="0026446F" w:rsidRDefault="0026446F" w:rsidP="004A06DF">
            <w:pPr>
              <w:pStyle w:val="ListParagraph"/>
              <w:ind w:left="0"/>
            </w:pPr>
          </w:p>
          <w:p w14:paraId="7469ED5B" w14:textId="77777777" w:rsidR="0026446F" w:rsidRDefault="0026446F" w:rsidP="004A06DF">
            <w:pPr>
              <w:pStyle w:val="ListParagraph"/>
              <w:ind w:left="0"/>
            </w:pPr>
          </w:p>
          <w:p w14:paraId="1EC3A3FD" w14:textId="77777777" w:rsidR="0026446F" w:rsidRDefault="0026446F" w:rsidP="004A06DF">
            <w:pPr>
              <w:pStyle w:val="ListParagraph"/>
              <w:ind w:left="0"/>
            </w:pPr>
          </w:p>
          <w:p w14:paraId="5276D1FD" w14:textId="77777777" w:rsidR="0026446F" w:rsidRDefault="0026446F" w:rsidP="004A06DF">
            <w:pPr>
              <w:pStyle w:val="ListParagraph"/>
              <w:ind w:left="0"/>
            </w:pPr>
          </w:p>
          <w:p w14:paraId="3362AFC7" w14:textId="77777777" w:rsidR="0026446F" w:rsidRDefault="0026446F" w:rsidP="004A06DF">
            <w:pPr>
              <w:pStyle w:val="ListParagraph"/>
              <w:ind w:left="0"/>
            </w:pPr>
          </w:p>
          <w:p w14:paraId="6BFE291A" w14:textId="77777777" w:rsidR="0026446F" w:rsidRDefault="0026446F" w:rsidP="004A06DF">
            <w:pPr>
              <w:pStyle w:val="ListParagraph"/>
              <w:ind w:left="0"/>
            </w:pPr>
          </w:p>
          <w:p w14:paraId="2ED6B9C6" w14:textId="77777777" w:rsidR="0026446F" w:rsidRDefault="0026446F" w:rsidP="004A06DF">
            <w:pPr>
              <w:pStyle w:val="ListParagraph"/>
              <w:ind w:left="0"/>
            </w:pPr>
          </w:p>
          <w:p w14:paraId="107BB30C" w14:textId="1DCBCF26" w:rsidR="00306881" w:rsidRDefault="00306881" w:rsidP="004A06DF">
            <w:pPr>
              <w:pStyle w:val="ListParagraph"/>
              <w:ind w:left="0"/>
            </w:pPr>
          </w:p>
        </w:tc>
      </w:tr>
    </w:tbl>
    <w:p w14:paraId="6AD8EBA6" w14:textId="77777777" w:rsidR="0026446F" w:rsidRPr="001075D9" w:rsidRDefault="0026446F" w:rsidP="0026446F">
      <w:pPr>
        <w:pStyle w:val="ListParagraph"/>
        <w:ind w:left="1080"/>
      </w:pPr>
    </w:p>
    <w:p w14:paraId="1ED53120" w14:textId="77777777" w:rsidR="0026446F" w:rsidRPr="001075D9" w:rsidRDefault="0026446F" w:rsidP="0026446F">
      <w:pPr>
        <w:pStyle w:val="ListParagraph"/>
        <w:numPr>
          <w:ilvl w:val="1"/>
          <w:numId w:val="21"/>
        </w:numPr>
        <w:spacing w:line="360" w:lineRule="auto"/>
      </w:pPr>
      <w:r w:rsidRPr="001075D9">
        <w:t>111011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06"/>
      </w:tblGrid>
      <w:tr w:rsidR="0026446F" w14:paraId="74D7A81C" w14:textId="77777777" w:rsidTr="004A06DF">
        <w:tc>
          <w:tcPr>
            <w:tcW w:w="9242" w:type="dxa"/>
          </w:tcPr>
          <w:p w14:paraId="73CA48CD" w14:textId="77777777" w:rsidR="0026446F" w:rsidRDefault="0026446F" w:rsidP="004A06DF">
            <w:pPr>
              <w:pStyle w:val="ListParagraph"/>
              <w:ind w:left="0"/>
            </w:pPr>
          </w:p>
          <w:p w14:paraId="3257D8CF" w14:textId="77777777" w:rsidR="0026446F" w:rsidRDefault="0026446F" w:rsidP="004A06DF">
            <w:pPr>
              <w:pStyle w:val="ListParagraph"/>
              <w:ind w:left="0"/>
            </w:pPr>
          </w:p>
          <w:p w14:paraId="6F254C3F" w14:textId="77777777" w:rsidR="0026446F" w:rsidRDefault="0026446F" w:rsidP="004A06DF">
            <w:pPr>
              <w:pStyle w:val="ListParagraph"/>
              <w:ind w:left="0"/>
            </w:pPr>
          </w:p>
          <w:p w14:paraId="04EAFEEE" w14:textId="77777777" w:rsidR="0026446F" w:rsidRDefault="0026446F" w:rsidP="004A06DF">
            <w:pPr>
              <w:pStyle w:val="ListParagraph"/>
              <w:ind w:left="0"/>
            </w:pPr>
          </w:p>
          <w:p w14:paraId="4642B59F" w14:textId="77777777" w:rsidR="0026446F" w:rsidRDefault="0026446F" w:rsidP="004A06DF">
            <w:pPr>
              <w:pStyle w:val="ListParagraph"/>
              <w:ind w:left="0"/>
            </w:pPr>
          </w:p>
          <w:p w14:paraId="083E6158" w14:textId="77777777" w:rsidR="0026446F" w:rsidRDefault="0026446F" w:rsidP="004A06DF">
            <w:pPr>
              <w:pStyle w:val="ListParagraph"/>
              <w:ind w:left="0"/>
            </w:pPr>
          </w:p>
          <w:p w14:paraId="5C291282" w14:textId="51A816FD" w:rsidR="0026446F" w:rsidRDefault="0026446F" w:rsidP="004A06DF">
            <w:pPr>
              <w:pStyle w:val="ListParagraph"/>
              <w:ind w:left="0"/>
            </w:pPr>
          </w:p>
          <w:p w14:paraId="3886BD52" w14:textId="2419C00B" w:rsidR="00306881" w:rsidRDefault="00306881" w:rsidP="004A06DF">
            <w:pPr>
              <w:pStyle w:val="ListParagraph"/>
              <w:ind w:left="0"/>
            </w:pPr>
          </w:p>
          <w:p w14:paraId="0AE923E4" w14:textId="2D1296A7" w:rsidR="00306881" w:rsidRDefault="00306881" w:rsidP="004A06DF">
            <w:pPr>
              <w:pStyle w:val="ListParagraph"/>
              <w:ind w:left="0"/>
            </w:pPr>
          </w:p>
          <w:p w14:paraId="3D2A60AE" w14:textId="77777777" w:rsidR="00306881" w:rsidRDefault="00306881" w:rsidP="004A06DF">
            <w:pPr>
              <w:pStyle w:val="ListParagraph"/>
              <w:ind w:left="0"/>
            </w:pPr>
          </w:p>
          <w:p w14:paraId="5EF840B7" w14:textId="77777777" w:rsidR="0026446F" w:rsidRDefault="0026446F" w:rsidP="004A06DF">
            <w:pPr>
              <w:pStyle w:val="ListParagraph"/>
              <w:ind w:left="0"/>
            </w:pPr>
          </w:p>
        </w:tc>
      </w:tr>
    </w:tbl>
    <w:p w14:paraId="2D8ACEAC" w14:textId="77777777" w:rsidR="0026446F" w:rsidRDefault="0026446F">
      <w:r>
        <w:br w:type="page"/>
      </w:r>
    </w:p>
    <w:p w14:paraId="72DD6DF2" w14:textId="312D2FAD" w:rsidR="0026446F" w:rsidRPr="001075D9" w:rsidRDefault="0026446F" w:rsidP="0026446F">
      <w:pPr>
        <w:pStyle w:val="ListParagraph"/>
        <w:numPr>
          <w:ilvl w:val="0"/>
          <w:numId w:val="21"/>
        </w:numPr>
        <w:spacing w:line="360" w:lineRule="auto"/>
      </w:pPr>
      <w:r w:rsidRPr="001075D9">
        <w:t xml:space="preserve">If the polynomial generator </w:t>
      </w:r>
      <w:r>
        <w:t>is</w:t>
      </w:r>
      <w:r w:rsidRPr="001075D9">
        <w:t xml:space="preserve"> </w:t>
      </w:r>
      <w:r w:rsidRPr="002A2721">
        <w:rPr>
          <w:snapToGrid w:val="0"/>
          <w:position w:val="-6"/>
          <w:sz w:val="24"/>
        </w:rPr>
        <w:object w:dxaOrig="1060" w:dyaOrig="320" w14:anchorId="3AE80A3C">
          <v:shape id="_x0000_i1037" type="#_x0000_t75" style="width:52.5pt;height:15.75pt" o:ole="">
            <v:imagedata r:id="rId22" o:title=""/>
          </v:shape>
          <o:OLEObject Type="Embed" ProgID="Equation.3" ShapeID="_x0000_i1037" DrawAspect="Content" ObjectID="_1801896519" r:id="rId23"/>
        </w:object>
      </w:r>
      <w:r w:rsidRPr="001075D9">
        <w:t xml:space="preserve"> , </w:t>
      </w:r>
      <w:r>
        <w:t>determine if the following frames were received correctly?</w:t>
      </w:r>
    </w:p>
    <w:p w14:paraId="33CFC810" w14:textId="77777777" w:rsidR="0026446F" w:rsidRDefault="0026446F" w:rsidP="0026446F">
      <w:pPr>
        <w:pStyle w:val="ListParagraph"/>
        <w:numPr>
          <w:ilvl w:val="1"/>
          <w:numId w:val="22"/>
        </w:numPr>
        <w:spacing w:line="360" w:lineRule="auto"/>
      </w:pPr>
      <w:r w:rsidRPr="001075D9">
        <w:t>110101011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06"/>
      </w:tblGrid>
      <w:tr w:rsidR="0026446F" w14:paraId="75D42320" w14:textId="77777777" w:rsidTr="004A06DF">
        <w:tc>
          <w:tcPr>
            <w:tcW w:w="9242" w:type="dxa"/>
          </w:tcPr>
          <w:p w14:paraId="453ADE10" w14:textId="77777777" w:rsidR="0026446F" w:rsidRDefault="0026446F" w:rsidP="004A06DF">
            <w:pPr>
              <w:pStyle w:val="ListParagraph"/>
              <w:ind w:left="0"/>
            </w:pPr>
          </w:p>
          <w:p w14:paraId="7E65D3E4" w14:textId="77777777" w:rsidR="0026446F" w:rsidRDefault="0026446F" w:rsidP="004A06DF">
            <w:pPr>
              <w:pStyle w:val="ListParagraph"/>
              <w:ind w:left="0"/>
            </w:pPr>
          </w:p>
          <w:p w14:paraId="237EC7FE" w14:textId="77777777" w:rsidR="0026446F" w:rsidRDefault="0026446F" w:rsidP="004A06DF">
            <w:pPr>
              <w:pStyle w:val="ListParagraph"/>
              <w:ind w:left="0"/>
            </w:pPr>
          </w:p>
          <w:p w14:paraId="51CB1FFB" w14:textId="77777777" w:rsidR="0026446F" w:rsidRDefault="0026446F" w:rsidP="004A06DF">
            <w:pPr>
              <w:pStyle w:val="ListParagraph"/>
              <w:ind w:left="0"/>
            </w:pPr>
          </w:p>
          <w:p w14:paraId="7896CFAC" w14:textId="77777777" w:rsidR="0026446F" w:rsidRDefault="0026446F" w:rsidP="004A06DF">
            <w:pPr>
              <w:pStyle w:val="ListParagraph"/>
              <w:ind w:left="0"/>
            </w:pPr>
          </w:p>
          <w:p w14:paraId="4CAA047A" w14:textId="77777777" w:rsidR="0026446F" w:rsidRDefault="0026446F" w:rsidP="004A06DF">
            <w:pPr>
              <w:pStyle w:val="ListParagraph"/>
              <w:ind w:left="0"/>
            </w:pPr>
          </w:p>
          <w:p w14:paraId="317A9410" w14:textId="1A788512" w:rsidR="0026446F" w:rsidRDefault="0026446F" w:rsidP="004A06DF">
            <w:pPr>
              <w:pStyle w:val="ListParagraph"/>
              <w:ind w:left="0"/>
            </w:pPr>
          </w:p>
          <w:p w14:paraId="1C95CAA6" w14:textId="398C043E" w:rsidR="00306881" w:rsidRDefault="00306881" w:rsidP="004A06DF">
            <w:pPr>
              <w:pStyle w:val="ListParagraph"/>
              <w:ind w:left="0"/>
            </w:pPr>
          </w:p>
          <w:p w14:paraId="4B8B925E" w14:textId="447B03CE" w:rsidR="00306881" w:rsidRDefault="00306881" w:rsidP="004A06DF">
            <w:pPr>
              <w:pStyle w:val="ListParagraph"/>
              <w:ind w:left="0"/>
            </w:pPr>
          </w:p>
          <w:p w14:paraId="3E4DBFA4" w14:textId="47BDCD32" w:rsidR="00306881" w:rsidRDefault="00306881" w:rsidP="004A06DF">
            <w:pPr>
              <w:pStyle w:val="ListParagraph"/>
              <w:ind w:left="0"/>
            </w:pPr>
          </w:p>
          <w:p w14:paraId="5775D01A" w14:textId="5DBD6696" w:rsidR="00306881" w:rsidRDefault="00306881" w:rsidP="004A06DF">
            <w:pPr>
              <w:pStyle w:val="ListParagraph"/>
              <w:ind w:left="0"/>
            </w:pPr>
          </w:p>
          <w:p w14:paraId="46156CF9" w14:textId="77777777" w:rsidR="00306881" w:rsidRDefault="00306881" w:rsidP="004A06DF">
            <w:pPr>
              <w:pStyle w:val="ListParagraph"/>
              <w:ind w:left="0"/>
            </w:pPr>
          </w:p>
          <w:p w14:paraId="468EF830" w14:textId="77777777" w:rsidR="0026446F" w:rsidRDefault="0026446F" w:rsidP="004A06DF">
            <w:pPr>
              <w:pStyle w:val="ListParagraph"/>
              <w:ind w:left="0"/>
            </w:pPr>
          </w:p>
        </w:tc>
      </w:tr>
    </w:tbl>
    <w:p w14:paraId="66546CB9" w14:textId="77777777" w:rsidR="0026446F" w:rsidRPr="001075D9" w:rsidRDefault="0026446F" w:rsidP="0026446F">
      <w:pPr>
        <w:pStyle w:val="ListParagraph"/>
        <w:ind w:left="1080"/>
      </w:pPr>
    </w:p>
    <w:p w14:paraId="4FDBD6D7" w14:textId="77777777" w:rsidR="0026446F" w:rsidRDefault="0026446F" w:rsidP="0026446F">
      <w:pPr>
        <w:pStyle w:val="ListParagraph"/>
        <w:numPr>
          <w:ilvl w:val="1"/>
          <w:numId w:val="22"/>
        </w:numPr>
        <w:spacing w:line="360" w:lineRule="auto"/>
      </w:pPr>
      <w:r w:rsidRPr="001075D9">
        <w:t>110101111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06"/>
      </w:tblGrid>
      <w:tr w:rsidR="0026446F" w14:paraId="40917223" w14:textId="77777777" w:rsidTr="004A06DF">
        <w:tc>
          <w:tcPr>
            <w:tcW w:w="9242" w:type="dxa"/>
          </w:tcPr>
          <w:p w14:paraId="3FCDC395" w14:textId="3F025630" w:rsidR="0026446F" w:rsidRDefault="0026446F" w:rsidP="004A06DF">
            <w:pPr>
              <w:pStyle w:val="ListParagraph"/>
              <w:ind w:left="0"/>
            </w:pPr>
          </w:p>
          <w:p w14:paraId="57B13F16" w14:textId="45CE0C0E" w:rsidR="00306881" w:rsidRDefault="00306881" w:rsidP="004A06DF">
            <w:pPr>
              <w:pStyle w:val="ListParagraph"/>
              <w:ind w:left="0"/>
            </w:pPr>
          </w:p>
          <w:p w14:paraId="0CB13F7E" w14:textId="06DD866A" w:rsidR="00306881" w:rsidRDefault="00306881" w:rsidP="004A06DF">
            <w:pPr>
              <w:pStyle w:val="ListParagraph"/>
              <w:ind w:left="0"/>
            </w:pPr>
          </w:p>
          <w:p w14:paraId="7B7A487A" w14:textId="1D3B6476" w:rsidR="00306881" w:rsidRDefault="00306881" w:rsidP="004A06DF">
            <w:pPr>
              <w:pStyle w:val="ListParagraph"/>
              <w:ind w:left="0"/>
            </w:pPr>
          </w:p>
          <w:p w14:paraId="0A89CB54" w14:textId="77777777" w:rsidR="00306881" w:rsidRDefault="00306881" w:rsidP="004A06DF">
            <w:pPr>
              <w:pStyle w:val="ListParagraph"/>
              <w:ind w:left="0"/>
            </w:pPr>
          </w:p>
          <w:p w14:paraId="53D4FDEC" w14:textId="77777777" w:rsidR="0026446F" w:rsidRDefault="0026446F" w:rsidP="004A06DF">
            <w:pPr>
              <w:pStyle w:val="ListParagraph"/>
              <w:ind w:left="0"/>
            </w:pPr>
          </w:p>
          <w:p w14:paraId="2D1E3BEC" w14:textId="77777777" w:rsidR="0026446F" w:rsidRDefault="0026446F" w:rsidP="004A06DF">
            <w:pPr>
              <w:pStyle w:val="ListParagraph"/>
              <w:ind w:left="0"/>
            </w:pPr>
          </w:p>
          <w:p w14:paraId="7BEDA9DE" w14:textId="77777777" w:rsidR="0026446F" w:rsidRDefault="0026446F" w:rsidP="004A06DF">
            <w:pPr>
              <w:pStyle w:val="ListParagraph"/>
              <w:ind w:left="0"/>
            </w:pPr>
          </w:p>
          <w:p w14:paraId="679AA162" w14:textId="77777777" w:rsidR="0026446F" w:rsidRDefault="0026446F" w:rsidP="004A06DF">
            <w:pPr>
              <w:pStyle w:val="ListParagraph"/>
              <w:ind w:left="0"/>
            </w:pPr>
          </w:p>
          <w:p w14:paraId="322E10A2" w14:textId="77777777" w:rsidR="0026446F" w:rsidRDefault="0026446F" w:rsidP="004A06DF">
            <w:pPr>
              <w:pStyle w:val="ListParagraph"/>
              <w:ind w:left="0"/>
            </w:pPr>
          </w:p>
          <w:p w14:paraId="2C40DD23" w14:textId="77777777" w:rsidR="0026446F" w:rsidRDefault="0026446F" w:rsidP="004A06DF">
            <w:pPr>
              <w:pStyle w:val="ListParagraph"/>
              <w:ind w:left="0"/>
            </w:pPr>
          </w:p>
          <w:p w14:paraId="4F7049BA" w14:textId="77777777" w:rsidR="0026446F" w:rsidRDefault="0026446F" w:rsidP="004A06DF">
            <w:pPr>
              <w:pStyle w:val="ListParagraph"/>
              <w:ind w:left="0"/>
            </w:pPr>
          </w:p>
          <w:p w14:paraId="21C93F63" w14:textId="77777777" w:rsidR="0026446F" w:rsidRDefault="0026446F" w:rsidP="004A06DF">
            <w:pPr>
              <w:pStyle w:val="ListParagraph"/>
              <w:ind w:left="0"/>
            </w:pPr>
          </w:p>
        </w:tc>
      </w:tr>
    </w:tbl>
    <w:p w14:paraId="2A871981" w14:textId="77777777" w:rsidR="0080246B" w:rsidRPr="000C59AB" w:rsidRDefault="0080246B" w:rsidP="0026446F">
      <w:pPr>
        <w:keepNext/>
      </w:pPr>
    </w:p>
    <w:sectPr w:rsidR="0080246B" w:rsidRPr="000C59AB" w:rsidSect="00190708">
      <w:headerReference w:type="default" r:id="rId24"/>
      <w:footerReference w:type="default" r:id="rId25"/>
      <w:pgSz w:w="11906" w:h="16838"/>
      <w:pgMar w:top="1440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1E6B9" w14:textId="77777777" w:rsidR="006B11D7" w:rsidRDefault="006B11D7">
      <w:r>
        <w:separator/>
      </w:r>
    </w:p>
  </w:endnote>
  <w:endnote w:type="continuationSeparator" w:id="0">
    <w:p w14:paraId="58D3398D" w14:textId="77777777" w:rsidR="006B11D7" w:rsidRDefault="006B1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A54A3" w14:textId="77777777" w:rsidR="00933B0F" w:rsidRDefault="00EE564B" w:rsidP="00EE564B">
    <w:pPr>
      <w:pStyle w:val="Footer"/>
      <w:pBdr>
        <w:top w:val="thinThickSmallGap" w:sz="24" w:space="1" w:color="622423" w:themeColor="accent2" w:themeShade="7F"/>
      </w:pBdr>
    </w:pPr>
    <w:r>
      <w:rPr>
        <w:rFonts w:asciiTheme="majorHAnsi" w:hAnsiTheme="majorHAnsi"/>
      </w:rPr>
      <w:t>Dundalk Institute of Technology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8600E">
      <w:fldChar w:fldCharType="begin"/>
    </w:r>
    <w:r w:rsidR="0080797F">
      <w:instrText xml:space="preserve"> PAGE   \* MERGEFORMAT </w:instrText>
    </w:r>
    <w:r w:rsidR="0048600E">
      <w:fldChar w:fldCharType="separate"/>
    </w:r>
    <w:r w:rsidR="00901698" w:rsidRPr="00901698">
      <w:rPr>
        <w:rFonts w:asciiTheme="majorHAnsi" w:hAnsiTheme="majorHAnsi"/>
        <w:noProof/>
      </w:rPr>
      <w:t>1</w:t>
    </w:r>
    <w:r w:rsidR="0048600E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66D19" w14:textId="77777777" w:rsidR="006B11D7" w:rsidRDefault="006B11D7">
      <w:r>
        <w:separator/>
      </w:r>
    </w:p>
  </w:footnote>
  <w:footnote w:type="continuationSeparator" w:id="0">
    <w:p w14:paraId="7FD042C2" w14:textId="77777777" w:rsidR="006B11D7" w:rsidRDefault="006B1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4"/>
        <w:szCs w:val="32"/>
      </w:rPr>
      <w:alias w:val="Title"/>
      <w:id w:val="77738743"/>
      <w:placeholder>
        <w:docPart w:val="3A934396EB3F40D8AE5818B0C39B9AA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48049392" w14:textId="2CA4B367" w:rsidR="00933B0F" w:rsidRPr="00EE564B" w:rsidRDefault="00947F8C" w:rsidP="00EE564B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24"/>
            <w:szCs w:val="32"/>
          </w:rPr>
          <w:t>Networking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B32BB"/>
    <w:multiLevelType w:val="hybridMultilevel"/>
    <w:tmpl w:val="3112EB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DD76E8"/>
    <w:multiLevelType w:val="hybridMultilevel"/>
    <w:tmpl w:val="DBE68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356158"/>
    <w:multiLevelType w:val="hybridMultilevel"/>
    <w:tmpl w:val="4D76F6AE"/>
    <w:lvl w:ilvl="0" w:tplc="F67486C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C476C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CC7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C8075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5AE2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2028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14F8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22361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A2A48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90CE2"/>
    <w:multiLevelType w:val="multilevel"/>
    <w:tmpl w:val="411ACC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243F377C"/>
    <w:multiLevelType w:val="hybridMultilevel"/>
    <w:tmpl w:val="B32C4F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901A8B"/>
    <w:multiLevelType w:val="hybridMultilevel"/>
    <w:tmpl w:val="0E06610C"/>
    <w:lvl w:ilvl="0" w:tplc="04090005">
      <w:start w:val="1"/>
      <w:numFmt w:val="bullet"/>
      <w:lvlText w:val="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6" w15:restartNumberingAfterBreak="0">
    <w:nsid w:val="32436C6D"/>
    <w:multiLevelType w:val="hybridMultilevel"/>
    <w:tmpl w:val="E25EE92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524A55"/>
    <w:multiLevelType w:val="hybridMultilevel"/>
    <w:tmpl w:val="AC26C1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0E0968"/>
    <w:multiLevelType w:val="hybridMultilevel"/>
    <w:tmpl w:val="2C3EBC4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9" w15:restartNumberingAfterBreak="0">
    <w:nsid w:val="48D01079"/>
    <w:multiLevelType w:val="hybridMultilevel"/>
    <w:tmpl w:val="14F68B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58159C"/>
    <w:multiLevelType w:val="hybridMultilevel"/>
    <w:tmpl w:val="713436A2"/>
    <w:lvl w:ilvl="0" w:tplc="18090019">
      <w:start w:val="1"/>
      <w:numFmt w:val="lowerLetter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372B11"/>
    <w:multiLevelType w:val="hybridMultilevel"/>
    <w:tmpl w:val="ABCEAF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4DE0A7A"/>
    <w:multiLevelType w:val="hybridMultilevel"/>
    <w:tmpl w:val="33AEE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F91E3C"/>
    <w:multiLevelType w:val="hybridMultilevel"/>
    <w:tmpl w:val="4A8C3550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C207173"/>
    <w:multiLevelType w:val="hybridMultilevel"/>
    <w:tmpl w:val="E0A6EE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230051E"/>
    <w:multiLevelType w:val="hybridMultilevel"/>
    <w:tmpl w:val="23C81B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46C59A7"/>
    <w:multiLevelType w:val="hybridMultilevel"/>
    <w:tmpl w:val="61C06E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64670A"/>
    <w:multiLevelType w:val="hybridMultilevel"/>
    <w:tmpl w:val="202E046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7C53981"/>
    <w:multiLevelType w:val="hybridMultilevel"/>
    <w:tmpl w:val="A16E6A3E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C63AD5"/>
    <w:multiLevelType w:val="hybridMultilevel"/>
    <w:tmpl w:val="4086D6B4"/>
    <w:lvl w:ilvl="0" w:tplc="1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0" w15:restartNumberingAfterBreak="0">
    <w:nsid w:val="78DF644D"/>
    <w:multiLevelType w:val="hybridMultilevel"/>
    <w:tmpl w:val="551217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D572A5"/>
    <w:multiLevelType w:val="hybridMultilevel"/>
    <w:tmpl w:val="EAD6BA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4"/>
  </w:num>
  <w:num w:numId="5">
    <w:abstractNumId w:val="16"/>
  </w:num>
  <w:num w:numId="6">
    <w:abstractNumId w:val="8"/>
  </w:num>
  <w:num w:numId="7">
    <w:abstractNumId w:val="5"/>
  </w:num>
  <w:num w:numId="8">
    <w:abstractNumId w:val="4"/>
  </w:num>
  <w:num w:numId="9">
    <w:abstractNumId w:val="12"/>
  </w:num>
  <w:num w:numId="10">
    <w:abstractNumId w:val="19"/>
  </w:num>
  <w:num w:numId="11">
    <w:abstractNumId w:val="17"/>
  </w:num>
  <w:num w:numId="12">
    <w:abstractNumId w:val="9"/>
  </w:num>
  <w:num w:numId="13">
    <w:abstractNumId w:val="20"/>
  </w:num>
  <w:num w:numId="14">
    <w:abstractNumId w:val="10"/>
  </w:num>
  <w:num w:numId="15">
    <w:abstractNumId w:val="21"/>
  </w:num>
  <w:num w:numId="16">
    <w:abstractNumId w:val="1"/>
  </w:num>
  <w:num w:numId="17">
    <w:abstractNumId w:val="11"/>
  </w:num>
  <w:num w:numId="18">
    <w:abstractNumId w:val="7"/>
  </w:num>
  <w:num w:numId="19">
    <w:abstractNumId w:val="6"/>
  </w:num>
  <w:num w:numId="20">
    <w:abstractNumId w:val="13"/>
  </w:num>
  <w:num w:numId="21">
    <w:abstractNumId w:val="18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6702"/>
    <w:rsid w:val="00007227"/>
    <w:rsid w:val="000354A5"/>
    <w:rsid w:val="00036D68"/>
    <w:rsid w:val="00044431"/>
    <w:rsid w:val="0005009A"/>
    <w:rsid w:val="00092B6C"/>
    <w:rsid w:val="000A7815"/>
    <w:rsid w:val="000C59AB"/>
    <w:rsid w:val="000D72F1"/>
    <w:rsid w:val="00190708"/>
    <w:rsid w:val="0019565E"/>
    <w:rsid w:val="001A64C4"/>
    <w:rsid w:val="001B4C78"/>
    <w:rsid w:val="001C77EB"/>
    <w:rsid w:val="00210F69"/>
    <w:rsid w:val="0021244A"/>
    <w:rsid w:val="002124D9"/>
    <w:rsid w:val="00230773"/>
    <w:rsid w:val="00245F8F"/>
    <w:rsid w:val="0025482B"/>
    <w:rsid w:val="002551C1"/>
    <w:rsid w:val="0026446F"/>
    <w:rsid w:val="00291D6F"/>
    <w:rsid w:val="002A4932"/>
    <w:rsid w:val="002A520F"/>
    <w:rsid w:val="002F7F9C"/>
    <w:rsid w:val="00306881"/>
    <w:rsid w:val="00307865"/>
    <w:rsid w:val="0031710A"/>
    <w:rsid w:val="00320B63"/>
    <w:rsid w:val="003211C8"/>
    <w:rsid w:val="00352352"/>
    <w:rsid w:val="00363D0A"/>
    <w:rsid w:val="003A3D06"/>
    <w:rsid w:val="003B0224"/>
    <w:rsid w:val="003B22F7"/>
    <w:rsid w:val="003B704D"/>
    <w:rsid w:val="003D2A1B"/>
    <w:rsid w:val="003D3318"/>
    <w:rsid w:val="003D3A41"/>
    <w:rsid w:val="00400187"/>
    <w:rsid w:val="004045E5"/>
    <w:rsid w:val="00407A31"/>
    <w:rsid w:val="0041054C"/>
    <w:rsid w:val="00421388"/>
    <w:rsid w:val="00435439"/>
    <w:rsid w:val="00471ECC"/>
    <w:rsid w:val="0048600E"/>
    <w:rsid w:val="00493C6C"/>
    <w:rsid w:val="00531126"/>
    <w:rsid w:val="0053498E"/>
    <w:rsid w:val="005426B1"/>
    <w:rsid w:val="00552198"/>
    <w:rsid w:val="00575E79"/>
    <w:rsid w:val="00576B7F"/>
    <w:rsid w:val="00593082"/>
    <w:rsid w:val="005A4C5B"/>
    <w:rsid w:val="005A70B3"/>
    <w:rsid w:val="005B179F"/>
    <w:rsid w:val="005D2C31"/>
    <w:rsid w:val="005F0523"/>
    <w:rsid w:val="00606702"/>
    <w:rsid w:val="0063349F"/>
    <w:rsid w:val="00640328"/>
    <w:rsid w:val="006419F2"/>
    <w:rsid w:val="00693AFA"/>
    <w:rsid w:val="006A77B2"/>
    <w:rsid w:val="006B11D7"/>
    <w:rsid w:val="006E3A3C"/>
    <w:rsid w:val="006F3F48"/>
    <w:rsid w:val="0070772D"/>
    <w:rsid w:val="0072725B"/>
    <w:rsid w:val="007368D2"/>
    <w:rsid w:val="007551A6"/>
    <w:rsid w:val="00777D2A"/>
    <w:rsid w:val="007864EB"/>
    <w:rsid w:val="00786D79"/>
    <w:rsid w:val="007A704C"/>
    <w:rsid w:val="007E3C41"/>
    <w:rsid w:val="007E4161"/>
    <w:rsid w:val="007E48F8"/>
    <w:rsid w:val="007E6135"/>
    <w:rsid w:val="007F01CA"/>
    <w:rsid w:val="0080246B"/>
    <w:rsid w:val="0080797F"/>
    <w:rsid w:val="008468B8"/>
    <w:rsid w:val="00854DE0"/>
    <w:rsid w:val="00871F5A"/>
    <w:rsid w:val="00875575"/>
    <w:rsid w:val="00877C4A"/>
    <w:rsid w:val="008870DC"/>
    <w:rsid w:val="008960B3"/>
    <w:rsid w:val="008A27D4"/>
    <w:rsid w:val="008E5452"/>
    <w:rsid w:val="008E6AD9"/>
    <w:rsid w:val="008F0BF1"/>
    <w:rsid w:val="00901698"/>
    <w:rsid w:val="009032B0"/>
    <w:rsid w:val="00903BAD"/>
    <w:rsid w:val="009260C6"/>
    <w:rsid w:val="00933B0F"/>
    <w:rsid w:val="00935E7D"/>
    <w:rsid w:val="00944641"/>
    <w:rsid w:val="00945551"/>
    <w:rsid w:val="00947F8C"/>
    <w:rsid w:val="00953669"/>
    <w:rsid w:val="00965973"/>
    <w:rsid w:val="00980DA4"/>
    <w:rsid w:val="00982771"/>
    <w:rsid w:val="00993B8F"/>
    <w:rsid w:val="009A0DC4"/>
    <w:rsid w:val="009B0DAC"/>
    <w:rsid w:val="009E586B"/>
    <w:rsid w:val="00A126DD"/>
    <w:rsid w:val="00A306CE"/>
    <w:rsid w:val="00A619B6"/>
    <w:rsid w:val="00A867C3"/>
    <w:rsid w:val="00AA57BB"/>
    <w:rsid w:val="00AB4351"/>
    <w:rsid w:val="00AB4B0B"/>
    <w:rsid w:val="00B17D59"/>
    <w:rsid w:val="00B5126A"/>
    <w:rsid w:val="00B5220B"/>
    <w:rsid w:val="00B54A03"/>
    <w:rsid w:val="00B63DED"/>
    <w:rsid w:val="00BD056F"/>
    <w:rsid w:val="00BE56D0"/>
    <w:rsid w:val="00C10CC9"/>
    <w:rsid w:val="00C36D0B"/>
    <w:rsid w:val="00C67A0C"/>
    <w:rsid w:val="00C76C12"/>
    <w:rsid w:val="00C94A16"/>
    <w:rsid w:val="00CA206C"/>
    <w:rsid w:val="00CB582B"/>
    <w:rsid w:val="00CF37BA"/>
    <w:rsid w:val="00D052D5"/>
    <w:rsid w:val="00D375DA"/>
    <w:rsid w:val="00D542A1"/>
    <w:rsid w:val="00D54C5A"/>
    <w:rsid w:val="00DA5795"/>
    <w:rsid w:val="00DD228D"/>
    <w:rsid w:val="00DF2AE0"/>
    <w:rsid w:val="00DF6FD0"/>
    <w:rsid w:val="00E46791"/>
    <w:rsid w:val="00E62445"/>
    <w:rsid w:val="00EA2A38"/>
    <w:rsid w:val="00EC2580"/>
    <w:rsid w:val="00EE564B"/>
    <w:rsid w:val="00F2355C"/>
    <w:rsid w:val="00F51449"/>
    <w:rsid w:val="00F677D9"/>
    <w:rsid w:val="00F8565E"/>
    <w:rsid w:val="00FE259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E99"/>
  <w15:docId w15:val="{8EE59EF5-4379-49DD-8805-F798C696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22F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6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6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6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4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4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4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4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4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0772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0772D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A867C3"/>
    <w:pPr>
      <w:spacing w:line="240" w:lineRule="auto"/>
    </w:pPr>
    <w:rPr>
      <w:sz w:val="56"/>
    </w:rPr>
  </w:style>
  <w:style w:type="table" w:styleId="TableGrid">
    <w:name w:val="Table Grid"/>
    <w:basedOn w:val="TableNormal"/>
    <w:uiPriority w:val="59"/>
    <w:rsid w:val="00BD056F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65973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6F3F48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6F3F48"/>
    <w:rPr>
      <w:vertAlign w:val="superscript"/>
    </w:rPr>
  </w:style>
  <w:style w:type="paragraph" w:styleId="ListParagraph">
    <w:name w:val="List Paragraph"/>
    <w:basedOn w:val="Normal"/>
    <w:uiPriority w:val="34"/>
    <w:qFormat/>
    <w:rsid w:val="00EE56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EE564B"/>
    <w:rPr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E56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56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EE564B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E56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E56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E564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E564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EE564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564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4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564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E564B"/>
    <w:rPr>
      <w:b/>
      <w:bCs/>
    </w:rPr>
  </w:style>
  <w:style w:type="character" w:styleId="Emphasis">
    <w:name w:val="Emphasis"/>
    <w:basedOn w:val="DefaultParagraphFont"/>
    <w:uiPriority w:val="20"/>
    <w:qFormat/>
    <w:rsid w:val="00EE564B"/>
    <w:rPr>
      <w:i/>
      <w:iCs/>
    </w:rPr>
  </w:style>
  <w:style w:type="paragraph" w:styleId="NoSpacing">
    <w:name w:val="No Spacing"/>
    <w:uiPriority w:val="1"/>
    <w:qFormat/>
    <w:rsid w:val="00EE564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64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564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4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4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EE564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E564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E564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E564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E564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64B"/>
    <w:pPr>
      <w:outlineLvl w:val="9"/>
    </w:pPr>
  </w:style>
  <w:style w:type="paragraph" w:customStyle="1" w:styleId="a01">
    <w:name w:val="a01"/>
    <w:basedOn w:val="Normal"/>
    <w:rsid w:val="008E5452"/>
    <w:pPr>
      <w:spacing w:after="0" w:line="240" w:lineRule="auto"/>
      <w:ind w:left="567" w:hanging="567"/>
    </w:pPr>
    <w:rPr>
      <w:rFonts w:ascii="Times New Roman" w:eastAsia="Times New Roman" w:hAnsi="Times New Roman" w:cs="Times New Roman"/>
      <w:sz w:val="24"/>
      <w:szCs w:val="20"/>
      <w:lang w:bidi="ar-SA"/>
    </w:rPr>
  </w:style>
  <w:style w:type="paragraph" w:styleId="EndnoteText">
    <w:name w:val="endnote text"/>
    <w:basedOn w:val="Normal"/>
    <w:link w:val="EndnoteTextChar"/>
    <w:rsid w:val="008E54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8E5452"/>
    <w:rPr>
      <w:sz w:val="20"/>
      <w:szCs w:val="20"/>
    </w:rPr>
  </w:style>
  <w:style w:type="character" w:styleId="EndnoteReference">
    <w:name w:val="endnote reference"/>
    <w:basedOn w:val="DefaultParagraphFont"/>
    <w:rsid w:val="008E54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7.bin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9.wmf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eila\Application%20Data\Microsoft\Templates\Broadband%20Technologies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934396EB3F40D8AE5818B0C39B9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87E3F-D7C8-495F-A06B-64FAA5DB6E5D}"/>
      </w:docPartPr>
      <w:docPartBody>
        <w:p w:rsidR="001F67F7" w:rsidRDefault="00272ED7" w:rsidP="00272ED7">
          <w:pPr>
            <w:pStyle w:val="3A934396EB3F40D8AE5818B0C39B9A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ED7"/>
    <w:rsid w:val="001F67F7"/>
    <w:rsid w:val="00221FB6"/>
    <w:rsid w:val="00272ED7"/>
    <w:rsid w:val="002945DE"/>
    <w:rsid w:val="003B16CB"/>
    <w:rsid w:val="003C7C3A"/>
    <w:rsid w:val="00533989"/>
    <w:rsid w:val="005B3599"/>
    <w:rsid w:val="005E1EE8"/>
    <w:rsid w:val="006C39F6"/>
    <w:rsid w:val="006D6068"/>
    <w:rsid w:val="007C622E"/>
    <w:rsid w:val="00944043"/>
    <w:rsid w:val="00977A2B"/>
    <w:rsid w:val="00A111CC"/>
    <w:rsid w:val="00B47C01"/>
    <w:rsid w:val="00C92015"/>
    <w:rsid w:val="00CD2FAD"/>
    <w:rsid w:val="00CF37BA"/>
    <w:rsid w:val="00D35FF2"/>
    <w:rsid w:val="00E509CC"/>
    <w:rsid w:val="00F1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934396EB3F40D8AE5818B0C39B9AAE">
    <w:name w:val="3A934396EB3F40D8AE5818B0C39B9AAE"/>
    <w:rsid w:val="00272E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80DB8354-DD03-4D80-A8BD-99658C5E7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Broadband Technologies</Template>
  <TotalTime>74</TotalTime>
  <Pages>4</Pages>
  <Words>270</Words>
  <Characters>1542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Networking</vt:lpstr>
      <vt:lpstr>Tutorial 3</vt:lpstr>
    </vt:vector>
  </TitlesOfParts>
  <Company>Home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Networking</dc:title>
  <dc:creator>Frances Byrne</dc:creator>
  <cp:lastModifiedBy>Frances Byrne</cp:lastModifiedBy>
  <cp:revision>8</cp:revision>
  <cp:lastPrinted>2025-02-24T09:39:00Z</cp:lastPrinted>
  <dcterms:created xsi:type="dcterms:W3CDTF">2025-01-27T19:45:00Z</dcterms:created>
  <dcterms:modified xsi:type="dcterms:W3CDTF">2025-02-24T10:02:00Z</dcterms:modified>
</cp:coreProperties>
</file>