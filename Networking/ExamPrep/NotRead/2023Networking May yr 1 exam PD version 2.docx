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FCBD5" w14:textId="77777777" w:rsidR="00F34683" w:rsidRPr="00381659" w:rsidRDefault="003003B1" w:rsidP="00A10D0A">
      <w:pPr>
        <w:ind w:left="7920" w:firstLine="720"/>
        <w:rPr>
          <w:rFonts w:ascii="Arial" w:hAnsi="Arial" w:cs="Arial"/>
          <w:sz w:val="24"/>
          <w:szCs w:val="24"/>
        </w:rPr>
      </w:pPr>
      <w:r w:rsidRPr="00381659">
        <w:rPr>
          <w:rFonts w:ascii="Arial" w:hAnsi="Arial" w:cs="Arial"/>
          <w:noProof/>
          <w:color w:val="535548"/>
          <w:sz w:val="24"/>
          <w:szCs w:val="24"/>
          <w:lang w:val="en-IE" w:eastAsia="en-IE"/>
        </w:rPr>
        <w:drawing>
          <wp:inline distT="0" distB="0" distL="0" distR="0" wp14:anchorId="07BF5E32" wp14:editId="538D51DF">
            <wp:extent cx="1244600" cy="86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6ECB7" w14:textId="30038039" w:rsidR="00825FDE" w:rsidRPr="00330820" w:rsidRDefault="003143BC" w:rsidP="00A10D0A">
      <w:pPr>
        <w:ind w:right="827"/>
        <w:jc w:val="center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 xml:space="preserve">Stage </w:t>
      </w:r>
      <w:r w:rsidR="00E257F7" w:rsidRPr="00330820">
        <w:rPr>
          <w:rFonts w:ascii="Arial" w:hAnsi="Arial" w:cs="Arial"/>
          <w:b/>
          <w:sz w:val="24"/>
          <w:szCs w:val="24"/>
        </w:rPr>
        <w:t>1</w:t>
      </w:r>
      <w:r w:rsidR="00C43285" w:rsidRPr="00330820">
        <w:rPr>
          <w:rFonts w:ascii="Arial" w:hAnsi="Arial" w:cs="Arial"/>
          <w:b/>
          <w:sz w:val="24"/>
          <w:szCs w:val="24"/>
        </w:rPr>
        <w:t xml:space="preserve">   </w:t>
      </w:r>
      <w:r w:rsidR="00166B3A" w:rsidRPr="00330820">
        <w:rPr>
          <w:rFonts w:ascii="Arial" w:hAnsi="Arial" w:cs="Arial"/>
          <w:b/>
          <w:sz w:val="24"/>
          <w:szCs w:val="24"/>
        </w:rPr>
        <w:t xml:space="preserve">- </w:t>
      </w:r>
      <w:r w:rsidR="00C43285" w:rsidRPr="00330820">
        <w:rPr>
          <w:rFonts w:ascii="Arial" w:hAnsi="Arial" w:cs="Arial"/>
          <w:b/>
          <w:sz w:val="24"/>
          <w:szCs w:val="24"/>
        </w:rPr>
        <w:t xml:space="preserve">  </w:t>
      </w:r>
      <w:r w:rsidR="00166B3A" w:rsidRPr="00330820">
        <w:rPr>
          <w:rFonts w:ascii="Arial" w:hAnsi="Arial" w:cs="Arial"/>
          <w:b/>
          <w:sz w:val="24"/>
          <w:szCs w:val="24"/>
        </w:rPr>
        <w:t>Semester</w:t>
      </w:r>
      <w:r w:rsidR="00852711" w:rsidRPr="00330820">
        <w:rPr>
          <w:rFonts w:ascii="Arial" w:hAnsi="Arial" w:cs="Arial"/>
          <w:b/>
          <w:sz w:val="24"/>
          <w:szCs w:val="24"/>
        </w:rPr>
        <w:t xml:space="preserve"> </w:t>
      </w:r>
      <w:r w:rsidR="00E257F7" w:rsidRPr="00330820">
        <w:rPr>
          <w:rFonts w:ascii="Arial" w:hAnsi="Arial" w:cs="Arial"/>
          <w:b/>
          <w:sz w:val="24"/>
          <w:szCs w:val="24"/>
        </w:rPr>
        <w:t>2</w:t>
      </w:r>
    </w:p>
    <w:p w14:paraId="6A940218" w14:textId="32AE79C8" w:rsidR="00A10D0A" w:rsidRPr="00330820" w:rsidRDefault="00122BDA" w:rsidP="00A10D0A">
      <w:pPr>
        <w:ind w:right="827"/>
        <w:jc w:val="center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May</w:t>
      </w:r>
      <w:r w:rsidR="00FA0B41" w:rsidRPr="00330820">
        <w:rPr>
          <w:rFonts w:ascii="Arial" w:hAnsi="Arial" w:cs="Arial"/>
          <w:b/>
          <w:sz w:val="24"/>
          <w:szCs w:val="24"/>
        </w:rPr>
        <w:t xml:space="preserve"> 202</w:t>
      </w:r>
      <w:r w:rsidR="00336112">
        <w:rPr>
          <w:rFonts w:ascii="Arial" w:hAnsi="Arial" w:cs="Arial"/>
          <w:b/>
          <w:sz w:val="24"/>
          <w:szCs w:val="24"/>
        </w:rPr>
        <w:t>3</w:t>
      </w:r>
    </w:p>
    <w:p w14:paraId="541BAB95" w14:textId="112DA1D9" w:rsidR="003D71AB" w:rsidRPr="00330820" w:rsidRDefault="00525341" w:rsidP="003D71AB">
      <w:pPr>
        <w:ind w:right="827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COMP18025 </w:t>
      </w:r>
      <w:r w:rsidR="00FA0B41" w:rsidRPr="00330820">
        <w:rPr>
          <w:rFonts w:ascii="Arial" w:hAnsi="Arial" w:cs="Arial"/>
          <w:b/>
          <w:color w:val="000000" w:themeColor="text1"/>
          <w:sz w:val="24"/>
          <w:szCs w:val="24"/>
        </w:rPr>
        <w:t>Networking</w:t>
      </w:r>
    </w:p>
    <w:p w14:paraId="44926698" w14:textId="77777777" w:rsidR="00825FDE" w:rsidRPr="00330820" w:rsidRDefault="00825FDE" w:rsidP="008123B9">
      <w:pPr>
        <w:ind w:right="827"/>
        <w:jc w:val="center"/>
        <w:rPr>
          <w:rFonts w:ascii="Arial" w:hAnsi="Arial" w:cs="Arial"/>
          <w:b/>
          <w:sz w:val="24"/>
          <w:szCs w:val="24"/>
        </w:rPr>
      </w:pPr>
    </w:p>
    <w:p w14:paraId="3F76AB89" w14:textId="77777777" w:rsidR="00F34683" w:rsidRPr="00330820" w:rsidRDefault="00FA7E53" w:rsidP="00213304">
      <w:pPr>
        <w:tabs>
          <w:tab w:val="left" w:pos="3686"/>
        </w:tabs>
        <w:ind w:right="827" w:firstLine="720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Internal Examiner(s)</w:t>
      </w:r>
      <w:r w:rsidR="00166B3A" w:rsidRPr="00330820">
        <w:rPr>
          <w:rFonts w:ascii="Arial" w:hAnsi="Arial" w:cs="Arial"/>
          <w:b/>
          <w:sz w:val="24"/>
          <w:szCs w:val="24"/>
        </w:rPr>
        <w:t>:</w:t>
      </w:r>
      <w:r w:rsidR="000D579A" w:rsidRPr="00330820">
        <w:rPr>
          <w:rFonts w:ascii="Arial" w:hAnsi="Arial" w:cs="Arial"/>
          <w:b/>
          <w:sz w:val="24"/>
          <w:szCs w:val="24"/>
        </w:rPr>
        <w:tab/>
      </w:r>
      <w:r w:rsidR="00FA0B41" w:rsidRPr="00330820">
        <w:rPr>
          <w:rFonts w:ascii="Arial" w:hAnsi="Arial" w:cs="Arial"/>
          <w:b/>
          <w:sz w:val="24"/>
          <w:szCs w:val="24"/>
        </w:rPr>
        <w:t>Paula Duffy</w:t>
      </w:r>
    </w:p>
    <w:p w14:paraId="469F8A33" w14:textId="77777777" w:rsidR="00213304" w:rsidRPr="00330820" w:rsidRDefault="00213304" w:rsidP="00213304">
      <w:pPr>
        <w:ind w:right="827" w:firstLine="720"/>
        <w:rPr>
          <w:rFonts w:ascii="Arial" w:hAnsi="Arial" w:cs="Arial"/>
          <w:b/>
          <w:sz w:val="24"/>
          <w:szCs w:val="24"/>
        </w:rPr>
      </w:pPr>
    </w:p>
    <w:p w14:paraId="7185A1CA" w14:textId="77777777" w:rsidR="00166B3A" w:rsidRPr="00330820" w:rsidRDefault="00FA7E53" w:rsidP="00213304">
      <w:pPr>
        <w:tabs>
          <w:tab w:val="left" w:pos="3686"/>
        </w:tabs>
        <w:ind w:right="827" w:firstLine="720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External Examiner(s)</w:t>
      </w:r>
      <w:r w:rsidR="004D76BA" w:rsidRPr="00330820">
        <w:rPr>
          <w:rFonts w:ascii="Arial" w:hAnsi="Arial" w:cs="Arial"/>
          <w:b/>
          <w:sz w:val="24"/>
          <w:szCs w:val="24"/>
        </w:rPr>
        <w:t>:</w:t>
      </w:r>
      <w:r w:rsidR="000D62C2" w:rsidRPr="00330820">
        <w:rPr>
          <w:rFonts w:ascii="Arial" w:hAnsi="Arial" w:cs="Arial"/>
          <w:b/>
          <w:sz w:val="24"/>
          <w:szCs w:val="24"/>
        </w:rPr>
        <w:tab/>
      </w:r>
      <w:proofErr w:type="spellStart"/>
      <w:r w:rsidR="000D62C2" w:rsidRPr="00330820">
        <w:rPr>
          <w:rFonts w:ascii="Arial" w:hAnsi="Arial" w:cs="Arial"/>
          <w:b/>
          <w:sz w:val="24"/>
          <w:szCs w:val="24"/>
        </w:rPr>
        <w:t>xxxxxxx</w:t>
      </w:r>
      <w:proofErr w:type="spellEnd"/>
    </w:p>
    <w:p w14:paraId="2E9CA55D" w14:textId="77777777" w:rsidR="00166B3A" w:rsidRPr="00330820" w:rsidRDefault="00166B3A" w:rsidP="008123B9">
      <w:pPr>
        <w:ind w:right="827"/>
        <w:rPr>
          <w:rFonts w:ascii="Arial" w:hAnsi="Arial" w:cs="Arial"/>
          <w:b/>
          <w:sz w:val="24"/>
          <w:szCs w:val="24"/>
        </w:rPr>
      </w:pPr>
    </w:p>
    <w:p w14:paraId="4A80B8AD" w14:textId="77777777" w:rsidR="00166B3A" w:rsidRPr="00330820" w:rsidRDefault="004D76BA" w:rsidP="00213304">
      <w:pPr>
        <w:tabs>
          <w:tab w:val="left" w:pos="2268"/>
        </w:tabs>
        <w:ind w:left="2268" w:right="827" w:hanging="1559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Date</w:t>
      </w:r>
      <w:r w:rsidR="00166B3A" w:rsidRPr="00330820">
        <w:rPr>
          <w:rFonts w:ascii="Arial" w:hAnsi="Arial" w:cs="Arial"/>
          <w:b/>
          <w:sz w:val="24"/>
          <w:szCs w:val="24"/>
        </w:rPr>
        <w:t>:</w:t>
      </w:r>
      <w:r w:rsidR="009B4BD9" w:rsidRPr="00330820">
        <w:rPr>
          <w:rFonts w:ascii="Arial" w:hAnsi="Arial" w:cs="Arial"/>
          <w:b/>
          <w:sz w:val="24"/>
          <w:szCs w:val="24"/>
        </w:rPr>
        <w:tab/>
      </w:r>
      <w:r w:rsidR="000D62C2" w:rsidRPr="00330820">
        <w:rPr>
          <w:rFonts w:ascii="Arial" w:hAnsi="Arial" w:cs="Arial"/>
          <w:b/>
          <w:sz w:val="24"/>
          <w:szCs w:val="24"/>
        </w:rPr>
        <w:tab/>
      </w:r>
    </w:p>
    <w:p w14:paraId="4739A129" w14:textId="77777777" w:rsidR="009B4BD9" w:rsidRPr="00330820" w:rsidRDefault="00166B3A" w:rsidP="00213304">
      <w:pPr>
        <w:tabs>
          <w:tab w:val="left" w:pos="2268"/>
        </w:tabs>
        <w:ind w:left="2268" w:right="827" w:hanging="1559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Time:</w:t>
      </w:r>
      <w:r w:rsidR="009B4BD9" w:rsidRPr="00330820">
        <w:rPr>
          <w:rFonts w:ascii="Arial" w:hAnsi="Arial" w:cs="Arial"/>
          <w:b/>
          <w:sz w:val="24"/>
          <w:szCs w:val="24"/>
        </w:rPr>
        <w:tab/>
      </w:r>
    </w:p>
    <w:p w14:paraId="08E87358" w14:textId="77777777" w:rsidR="00166B3A" w:rsidRPr="00330820" w:rsidRDefault="009B4BD9" w:rsidP="00213304">
      <w:pPr>
        <w:tabs>
          <w:tab w:val="left" w:pos="2268"/>
        </w:tabs>
        <w:ind w:left="2268" w:right="827" w:hanging="1559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Duration:</w:t>
      </w:r>
      <w:r w:rsidR="000D62C2" w:rsidRPr="00330820">
        <w:rPr>
          <w:rFonts w:ascii="Arial" w:hAnsi="Arial" w:cs="Arial"/>
          <w:b/>
          <w:sz w:val="24"/>
          <w:szCs w:val="24"/>
        </w:rPr>
        <w:tab/>
      </w:r>
    </w:p>
    <w:p w14:paraId="589DBB74" w14:textId="77777777" w:rsidR="0068287C" w:rsidRPr="00330820" w:rsidRDefault="00825FDE" w:rsidP="00213304">
      <w:pPr>
        <w:tabs>
          <w:tab w:val="left" w:pos="2268"/>
        </w:tabs>
        <w:ind w:right="827" w:firstLine="720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Venue:</w:t>
      </w:r>
      <w:r w:rsidR="00213304" w:rsidRPr="00330820">
        <w:rPr>
          <w:rFonts w:ascii="Arial" w:hAnsi="Arial" w:cs="Arial"/>
          <w:b/>
          <w:sz w:val="24"/>
          <w:szCs w:val="24"/>
        </w:rPr>
        <w:tab/>
      </w:r>
    </w:p>
    <w:p w14:paraId="362D2BBB" w14:textId="6A206D86" w:rsidR="00825FDE" w:rsidRPr="00330820" w:rsidRDefault="0068287C" w:rsidP="00213304">
      <w:pPr>
        <w:tabs>
          <w:tab w:val="left" w:pos="2268"/>
        </w:tabs>
        <w:ind w:right="827" w:firstLine="720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No. Pages:</w:t>
      </w:r>
      <w:r w:rsidR="00213304" w:rsidRPr="00330820">
        <w:rPr>
          <w:rFonts w:ascii="Arial" w:hAnsi="Arial" w:cs="Arial"/>
          <w:b/>
          <w:sz w:val="24"/>
          <w:szCs w:val="24"/>
        </w:rPr>
        <w:tab/>
      </w:r>
      <w:r w:rsidR="00213304" w:rsidRPr="00330820">
        <w:rPr>
          <w:rFonts w:ascii="Arial" w:hAnsi="Arial" w:cs="Arial"/>
          <w:b/>
          <w:sz w:val="24"/>
          <w:szCs w:val="24"/>
        </w:rPr>
        <w:tab/>
      </w:r>
      <w:r w:rsidR="000D62C2" w:rsidRPr="00330820">
        <w:rPr>
          <w:rFonts w:ascii="Arial" w:hAnsi="Arial" w:cs="Arial"/>
          <w:b/>
          <w:sz w:val="24"/>
          <w:szCs w:val="24"/>
        </w:rPr>
        <w:tab/>
      </w:r>
      <w:r w:rsidR="00B86D09">
        <w:rPr>
          <w:rFonts w:ascii="Arial" w:hAnsi="Arial" w:cs="Arial"/>
          <w:b/>
          <w:sz w:val="24"/>
          <w:szCs w:val="24"/>
        </w:rPr>
        <w:t>4</w:t>
      </w:r>
    </w:p>
    <w:p w14:paraId="7DF36F8F" w14:textId="77777777" w:rsidR="00A10D0A" w:rsidRPr="00330820" w:rsidRDefault="00A10D0A" w:rsidP="008123B9">
      <w:pPr>
        <w:ind w:right="827"/>
        <w:jc w:val="center"/>
        <w:rPr>
          <w:rFonts w:ascii="Arial" w:hAnsi="Arial" w:cs="Arial"/>
          <w:b/>
          <w:sz w:val="24"/>
          <w:szCs w:val="24"/>
        </w:rPr>
      </w:pPr>
    </w:p>
    <w:p w14:paraId="7F0BBDDA" w14:textId="77777777" w:rsidR="00166B3A" w:rsidRPr="00330820" w:rsidRDefault="00166B3A" w:rsidP="008123B9">
      <w:pPr>
        <w:ind w:right="827"/>
        <w:jc w:val="center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Instructions</w:t>
      </w:r>
    </w:p>
    <w:p w14:paraId="007F4C9C" w14:textId="68490A56" w:rsidR="00383DEF" w:rsidRPr="00330820" w:rsidRDefault="00383DEF" w:rsidP="00383DEF">
      <w:pPr>
        <w:ind w:left="709" w:right="827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Answer A</w:t>
      </w:r>
      <w:r w:rsidR="0009057B">
        <w:rPr>
          <w:rFonts w:ascii="Arial" w:hAnsi="Arial" w:cs="Arial"/>
          <w:b/>
          <w:sz w:val="24"/>
          <w:szCs w:val="24"/>
        </w:rPr>
        <w:t>ny 4</w:t>
      </w:r>
      <w:r w:rsidRPr="00330820">
        <w:rPr>
          <w:rFonts w:ascii="Arial" w:hAnsi="Arial" w:cs="Arial"/>
          <w:b/>
          <w:sz w:val="24"/>
          <w:szCs w:val="24"/>
        </w:rPr>
        <w:t xml:space="preserve"> </w:t>
      </w:r>
      <w:r w:rsidR="00FA0B41" w:rsidRPr="00330820">
        <w:rPr>
          <w:rFonts w:ascii="Arial" w:hAnsi="Arial" w:cs="Arial"/>
          <w:b/>
          <w:sz w:val="24"/>
          <w:szCs w:val="24"/>
        </w:rPr>
        <w:t>Questions</w:t>
      </w:r>
      <w:r w:rsidR="00B86D09">
        <w:rPr>
          <w:rFonts w:ascii="Arial" w:hAnsi="Arial" w:cs="Arial"/>
          <w:b/>
          <w:sz w:val="24"/>
          <w:szCs w:val="24"/>
        </w:rPr>
        <w:t xml:space="preserve">.  </w:t>
      </w:r>
      <w:r w:rsidR="00E758A4">
        <w:rPr>
          <w:rFonts w:ascii="Arial" w:hAnsi="Arial" w:cs="Arial"/>
          <w:b/>
          <w:sz w:val="24"/>
          <w:szCs w:val="24"/>
        </w:rPr>
        <w:t xml:space="preserve">Each question is worth 25 </w:t>
      </w:r>
      <w:proofErr w:type="spellStart"/>
      <w:proofErr w:type="gramStart"/>
      <w:r w:rsidR="00E758A4">
        <w:rPr>
          <w:rFonts w:ascii="Arial" w:hAnsi="Arial" w:cs="Arial"/>
          <w:b/>
          <w:sz w:val="24"/>
          <w:szCs w:val="24"/>
        </w:rPr>
        <w:t>marks</w:t>
      </w:r>
      <w:r w:rsidR="00E758A4">
        <w:rPr>
          <w:rFonts w:ascii="Arial" w:hAnsi="Arial" w:cs="Arial"/>
          <w:b/>
          <w:sz w:val="24"/>
          <w:szCs w:val="24"/>
        </w:rPr>
        <w:t>.</w:t>
      </w:r>
      <w:r w:rsidR="00B86D09">
        <w:rPr>
          <w:rFonts w:ascii="Arial" w:hAnsi="Arial" w:cs="Arial"/>
          <w:b/>
          <w:sz w:val="24"/>
          <w:szCs w:val="24"/>
        </w:rPr>
        <w:t>Total</w:t>
      </w:r>
      <w:proofErr w:type="spellEnd"/>
      <w:proofErr w:type="gramEnd"/>
      <w:r w:rsidR="00B86D09">
        <w:rPr>
          <w:rFonts w:ascii="Arial" w:hAnsi="Arial" w:cs="Arial"/>
          <w:b/>
          <w:sz w:val="24"/>
          <w:szCs w:val="24"/>
        </w:rPr>
        <w:t xml:space="preserve"> marks on paper is 100.</w:t>
      </w:r>
    </w:p>
    <w:p w14:paraId="2EAAAC41" w14:textId="77777777" w:rsidR="00383DEF" w:rsidRPr="00330820" w:rsidRDefault="00383DEF" w:rsidP="00453159">
      <w:pPr>
        <w:ind w:left="709" w:right="827"/>
        <w:rPr>
          <w:rFonts w:ascii="Arial" w:hAnsi="Arial" w:cs="Arial"/>
          <w:b/>
          <w:sz w:val="24"/>
          <w:szCs w:val="24"/>
        </w:rPr>
      </w:pPr>
    </w:p>
    <w:p w14:paraId="649EFA33" w14:textId="77777777" w:rsidR="00F767E4" w:rsidRPr="00330820" w:rsidRDefault="00FA7E53" w:rsidP="00453159">
      <w:pPr>
        <w:ind w:left="709" w:right="827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PLEASE NOTE</w:t>
      </w:r>
      <w:r w:rsidR="00F767E4" w:rsidRPr="00330820">
        <w:rPr>
          <w:rFonts w:ascii="Arial" w:hAnsi="Arial" w:cs="Arial"/>
          <w:b/>
          <w:sz w:val="24"/>
          <w:szCs w:val="24"/>
        </w:rPr>
        <w:t>:  Exam Paper printed DOUBLE SIDED.</w:t>
      </w:r>
    </w:p>
    <w:p w14:paraId="41F171E6" w14:textId="77777777" w:rsidR="00825FDE" w:rsidRPr="00330820" w:rsidRDefault="00825FDE" w:rsidP="00255D07">
      <w:pPr>
        <w:ind w:right="827" w:firstLine="709"/>
        <w:rPr>
          <w:rFonts w:ascii="Arial" w:hAnsi="Arial" w:cs="Arial"/>
          <w:b/>
          <w:sz w:val="24"/>
          <w:szCs w:val="24"/>
        </w:rPr>
      </w:pPr>
      <w:r w:rsidRPr="00330820">
        <w:rPr>
          <w:rFonts w:ascii="Arial" w:hAnsi="Arial" w:cs="Arial"/>
          <w:b/>
          <w:sz w:val="24"/>
          <w:szCs w:val="24"/>
        </w:rPr>
        <w:t>DO NOT TURN THIS PAGE UNTIL INSTRUCTED</w:t>
      </w:r>
    </w:p>
    <w:p w14:paraId="54DB96AF" w14:textId="77777777" w:rsidR="0089382B" w:rsidRPr="00381659" w:rsidRDefault="003143BC" w:rsidP="00CE4AEB">
      <w:pPr>
        <w:spacing w:after="0" w:line="360" w:lineRule="auto"/>
        <w:ind w:right="827"/>
        <w:rPr>
          <w:rFonts w:ascii="Arial" w:hAnsi="Arial" w:cs="Arial"/>
          <w:sz w:val="24"/>
          <w:szCs w:val="24"/>
        </w:rPr>
      </w:pPr>
      <w:r w:rsidRPr="00381659">
        <w:rPr>
          <w:rFonts w:ascii="Arial" w:hAnsi="Arial" w:cs="Arial"/>
          <w:sz w:val="24"/>
          <w:szCs w:val="24"/>
          <w:u w:val="single"/>
        </w:rPr>
        <w:br w:type="page"/>
      </w:r>
    </w:p>
    <w:p w14:paraId="747AB011" w14:textId="77777777" w:rsidR="00330820" w:rsidRDefault="00330820" w:rsidP="00330820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2824C68B" w14:textId="787A7891" w:rsidR="004E36DE" w:rsidRDefault="00B94A64" w:rsidP="0038165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5A59">
        <w:rPr>
          <w:rFonts w:ascii="Arial" w:hAnsi="Arial" w:cs="Arial"/>
          <w:b/>
          <w:bCs/>
          <w:sz w:val="24"/>
          <w:szCs w:val="24"/>
          <w:u w:val="single"/>
        </w:rPr>
        <w:t>Question 1</w:t>
      </w:r>
      <w:r w:rsidR="008E177D" w:rsidRPr="004E36DE">
        <w:rPr>
          <w:rFonts w:ascii="Arial" w:hAnsi="Arial" w:cs="Arial"/>
          <w:sz w:val="24"/>
          <w:szCs w:val="24"/>
        </w:rPr>
        <w:t xml:space="preserve">. </w:t>
      </w:r>
    </w:p>
    <w:p w14:paraId="582C63F6" w14:textId="57E32AE2" w:rsidR="004E36DE" w:rsidRDefault="004E36DE" w:rsidP="0038165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F1A91D6" w14:textId="62768E25" w:rsidR="008E37D5" w:rsidRPr="00A35C9B" w:rsidRDefault="008E37D5" w:rsidP="00D23ADF">
      <w:pPr>
        <w:pStyle w:val="QuestionText"/>
        <w:numPr>
          <w:ilvl w:val="0"/>
          <w:numId w:val="25"/>
        </w:numPr>
        <w:rPr>
          <w:rFonts w:ascii="Arial" w:hAnsi="Arial" w:cs="Arial"/>
        </w:rPr>
      </w:pPr>
      <w:r w:rsidRPr="00A35C9B">
        <w:rPr>
          <w:rFonts w:ascii="Arial" w:hAnsi="Arial" w:cs="Arial"/>
        </w:rPr>
        <w:t xml:space="preserve">Differentiate between Bandwidth and Throughput in networks. </w:t>
      </w:r>
    </w:p>
    <w:p w14:paraId="0F4DD3E6" w14:textId="48653D09" w:rsidR="005B2D88" w:rsidRPr="00525341" w:rsidRDefault="00525341" w:rsidP="00525341">
      <w:pPr>
        <w:pStyle w:val="Marks"/>
      </w:pPr>
      <w:r>
        <w:t xml:space="preserve">(4 </w:t>
      </w:r>
      <w:r w:rsidR="008E37D5" w:rsidRPr="00525341">
        <w:t>marks)</w:t>
      </w:r>
    </w:p>
    <w:p w14:paraId="16A71260" w14:textId="1EA6B516" w:rsidR="000A5394" w:rsidRPr="00B0738B" w:rsidRDefault="000A5394" w:rsidP="00D23ADF">
      <w:pPr>
        <w:pStyle w:val="QuestionText"/>
        <w:numPr>
          <w:ilvl w:val="0"/>
          <w:numId w:val="25"/>
        </w:numPr>
        <w:rPr>
          <w:rFonts w:ascii="Arial" w:hAnsi="Arial" w:cs="Arial"/>
        </w:rPr>
      </w:pPr>
      <w:r w:rsidRPr="00B0738B">
        <w:rPr>
          <w:rFonts w:ascii="Arial" w:hAnsi="Arial" w:cs="Arial"/>
        </w:rPr>
        <w:t>In terms of networking media</w:t>
      </w:r>
      <w:r w:rsidR="00525341">
        <w:rPr>
          <w:rFonts w:ascii="Arial" w:hAnsi="Arial" w:cs="Arial"/>
        </w:rPr>
        <w:t>,</w:t>
      </w:r>
      <w:r w:rsidRPr="00B0738B">
        <w:rPr>
          <w:rFonts w:ascii="Arial" w:hAnsi="Arial" w:cs="Arial"/>
        </w:rPr>
        <w:t xml:space="preserve"> what is noise? </w:t>
      </w:r>
    </w:p>
    <w:p w14:paraId="6993503E" w14:textId="577FF9E5" w:rsidR="000A5394" w:rsidRDefault="00525341" w:rsidP="00525341">
      <w:pPr>
        <w:pStyle w:val="Marks"/>
      </w:pPr>
      <w:r>
        <w:t xml:space="preserve">(2 </w:t>
      </w:r>
      <w:r w:rsidR="000A5394" w:rsidRPr="00A35C9B">
        <w:t>marks)</w:t>
      </w:r>
    </w:p>
    <w:p w14:paraId="07D193EF" w14:textId="47777871" w:rsidR="007F704D" w:rsidRPr="00A35C9B" w:rsidRDefault="004E4368" w:rsidP="00D23ADF">
      <w:pPr>
        <w:pStyle w:val="QuestionText"/>
        <w:numPr>
          <w:ilvl w:val="0"/>
          <w:numId w:val="25"/>
        </w:numPr>
        <w:rPr>
          <w:rFonts w:ascii="Arial" w:hAnsi="Arial" w:cs="Arial"/>
        </w:rPr>
      </w:pPr>
      <w:r>
        <w:rPr>
          <w:rFonts w:ascii="Arial" w:hAnsi="Arial" w:cs="Arial"/>
        </w:rPr>
        <w:t>Compare and Contrast</w:t>
      </w:r>
      <w:r w:rsidR="007F704D" w:rsidRPr="00A35C9B">
        <w:rPr>
          <w:rFonts w:ascii="Arial" w:hAnsi="Arial" w:cs="Arial"/>
        </w:rPr>
        <w:t xml:space="preserve"> Fibre Optic </w:t>
      </w:r>
      <w:r>
        <w:rPr>
          <w:rFonts w:ascii="Arial" w:hAnsi="Arial" w:cs="Arial"/>
        </w:rPr>
        <w:t>and Twisted Pair cabling</w:t>
      </w:r>
      <w:r w:rsidR="007F704D" w:rsidRPr="00A35C9B">
        <w:rPr>
          <w:rFonts w:ascii="Arial" w:hAnsi="Arial" w:cs="Arial"/>
        </w:rPr>
        <w:t>.</w:t>
      </w:r>
      <w:r w:rsidR="003827D0">
        <w:rPr>
          <w:rFonts w:ascii="Arial" w:hAnsi="Arial" w:cs="Arial"/>
        </w:rPr>
        <w:t xml:space="preserve"> Your answer should include </w:t>
      </w:r>
      <w:r w:rsidR="00A73FC7">
        <w:rPr>
          <w:rFonts w:ascii="Arial" w:hAnsi="Arial" w:cs="Arial"/>
        </w:rPr>
        <w:t xml:space="preserve">the </w:t>
      </w:r>
      <w:r w:rsidR="003827D0">
        <w:rPr>
          <w:rFonts w:ascii="Arial" w:hAnsi="Arial" w:cs="Arial"/>
        </w:rPr>
        <w:t xml:space="preserve">characteristics of each, </w:t>
      </w:r>
      <w:proofErr w:type="gramStart"/>
      <w:r w:rsidR="001A4F2A">
        <w:rPr>
          <w:rFonts w:ascii="Arial" w:hAnsi="Arial" w:cs="Arial"/>
        </w:rPr>
        <w:t>advantages</w:t>
      </w:r>
      <w:proofErr w:type="gramEnd"/>
      <w:r w:rsidR="001A4F2A">
        <w:rPr>
          <w:rFonts w:ascii="Arial" w:hAnsi="Arial" w:cs="Arial"/>
        </w:rPr>
        <w:t xml:space="preserve"> and disadvantages</w:t>
      </w:r>
      <w:r w:rsidR="00A73FC7">
        <w:rPr>
          <w:rFonts w:ascii="Arial" w:hAnsi="Arial" w:cs="Arial"/>
        </w:rPr>
        <w:t>.  D</w:t>
      </w:r>
      <w:r w:rsidR="00D9602C">
        <w:rPr>
          <w:rFonts w:ascii="Arial" w:hAnsi="Arial" w:cs="Arial"/>
        </w:rPr>
        <w:t>iscuss their approaches to noise prevention</w:t>
      </w:r>
      <w:r w:rsidR="00A73FC7">
        <w:rPr>
          <w:rFonts w:ascii="Arial" w:hAnsi="Arial" w:cs="Arial"/>
        </w:rPr>
        <w:t>. Include relevant diagrams.</w:t>
      </w:r>
    </w:p>
    <w:p w14:paraId="0E24DF2A" w14:textId="255297CA" w:rsidR="007F704D" w:rsidRDefault="00454FD0" w:rsidP="00D23ADF">
      <w:pPr>
        <w:pStyle w:val="Marks"/>
        <w:numPr>
          <w:ilvl w:val="0"/>
          <w:numId w:val="28"/>
        </w:numPr>
      </w:pPr>
      <w:r>
        <w:t xml:space="preserve"> </w:t>
      </w:r>
      <w:r w:rsidR="007F704D" w:rsidRPr="00A35C9B">
        <w:t>marks)</w:t>
      </w:r>
    </w:p>
    <w:p w14:paraId="46615CB2" w14:textId="1AFDC25A" w:rsidR="00285464" w:rsidRPr="00A35C9B" w:rsidRDefault="007E120C" w:rsidP="00D23ADF">
      <w:pPr>
        <w:pStyle w:val="ListParagraph"/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Discuss Structured Cabling as implemented in DKIT.</w:t>
      </w:r>
    </w:p>
    <w:p w14:paraId="1B2DAE06" w14:textId="4279E217" w:rsidR="00285464" w:rsidRDefault="00285464" w:rsidP="0038165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17E0791" w14:textId="3B1C377A" w:rsidR="009D6D78" w:rsidRDefault="009D6D78" w:rsidP="009D6D78">
      <w:pPr>
        <w:pStyle w:val="Marks"/>
      </w:pPr>
      <w:r w:rsidRPr="00A35C9B">
        <w:t>(</w:t>
      </w:r>
      <w:r>
        <w:t>5</w:t>
      </w:r>
      <w:r w:rsidRPr="00A35C9B">
        <w:t xml:space="preserve"> marks)</w:t>
      </w:r>
    </w:p>
    <w:p w14:paraId="22C36AFA" w14:textId="77777777" w:rsidR="00EF3110" w:rsidRDefault="00EF3110" w:rsidP="00EF3110">
      <w:pPr>
        <w:pStyle w:val="QuestionText"/>
      </w:pPr>
      <w:proofErr w:type="gramStart"/>
      <w:r w:rsidRPr="00735A59">
        <w:rPr>
          <w:rFonts w:ascii="Arial" w:hAnsi="Arial" w:cs="Arial"/>
          <w:b/>
          <w:bCs/>
          <w:u w:val="single"/>
        </w:rPr>
        <w:t>Question  2</w:t>
      </w:r>
      <w:proofErr w:type="gramEnd"/>
      <w:r w:rsidRPr="004E36DE">
        <w:t xml:space="preserve">. </w:t>
      </w:r>
    </w:p>
    <w:p w14:paraId="3DEBC459" w14:textId="77777777" w:rsidR="00EF3110" w:rsidRDefault="00EF3110" w:rsidP="00EF3110">
      <w:pPr>
        <w:pStyle w:val="QuestionText"/>
      </w:pPr>
    </w:p>
    <w:p w14:paraId="18D867C5" w14:textId="1804D17A" w:rsidR="00EF3110" w:rsidRDefault="00EF3110" w:rsidP="00D23ADF">
      <w:pPr>
        <w:pStyle w:val="QuestionText"/>
        <w:numPr>
          <w:ilvl w:val="0"/>
          <w:numId w:val="29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is the purpose of the OSI model? In your answer briefly explain its layers and structure.</w:t>
      </w:r>
    </w:p>
    <w:p w14:paraId="4111B773" w14:textId="60902334" w:rsidR="00EF3110" w:rsidRPr="00E05089" w:rsidRDefault="00EF3110" w:rsidP="00D23ADF">
      <w:pPr>
        <w:pStyle w:val="QuestionText"/>
        <w:numPr>
          <w:ilvl w:val="0"/>
          <w:numId w:val="30"/>
        </w:numPr>
        <w:jc w:val="right"/>
        <w:rPr>
          <w:rFonts w:ascii="Arial" w:hAnsi="Arial" w:cs="Arial"/>
          <w:lang w:val="en-US"/>
        </w:rPr>
      </w:pPr>
      <w:r w:rsidRPr="00E05089">
        <w:rPr>
          <w:rFonts w:ascii="Arial" w:hAnsi="Arial" w:cs="Arial"/>
          <w:szCs w:val="24"/>
        </w:rPr>
        <w:t>marks)</w:t>
      </w:r>
    </w:p>
    <w:p w14:paraId="5FB78A2C" w14:textId="4D5ED275" w:rsidR="00EF3110" w:rsidRPr="00A54CB5" w:rsidRDefault="00EF3110" w:rsidP="00D23ADF">
      <w:pPr>
        <w:pStyle w:val="QuestionText"/>
        <w:numPr>
          <w:ilvl w:val="0"/>
          <w:numId w:val="29"/>
        </w:numPr>
        <w:rPr>
          <w:rFonts w:ascii="Arial" w:hAnsi="Arial" w:cs="Arial"/>
          <w:lang w:val="en-US"/>
        </w:rPr>
      </w:pPr>
      <w:r w:rsidRPr="00A54CB5">
        <w:rPr>
          <w:rFonts w:ascii="Arial" w:hAnsi="Arial" w:cs="Arial"/>
        </w:rPr>
        <w:t xml:space="preserve">Outline the layers of the TCP/IP reference model.  </w:t>
      </w:r>
      <w:r w:rsidR="00A73FC7">
        <w:rPr>
          <w:rFonts w:ascii="Arial" w:hAnsi="Arial" w:cs="Arial"/>
        </w:rPr>
        <w:t>E</w:t>
      </w:r>
      <w:r w:rsidRPr="00A54CB5">
        <w:rPr>
          <w:rFonts w:ascii="Arial" w:hAnsi="Arial" w:cs="Arial"/>
        </w:rPr>
        <w:t xml:space="preserve">xplain what </w:t>
      </w:r>
      <w:r w:rsidRPr="00A54CB5">
        <w:rPr>
          <w:rFonts w:ascii="Arial" w:hAnsi="Arial" w:cs="Arial"/>
          <w:b/>
          <w:bCs/>
        </w:rPr>
        <w:t>encapsulation</w:t>
      </w:r>
      <w:r w:rsidRPr="00A54CB5">
        <w:rPr>
          <w:rFonts w:ascii="Arial" w:hAnsi="Arial" w:cs="Arial"/>
        </w:rPr>
        <w:t xml:space="preserve"> refers to and identify the PDUs</w:t>
      </w:r>
      <w:r>
        <w:rPr>
          <w:rFonts w:ascii="Arial" w:hAnsi="Arial" w:cs="Arial"/>
        </w:rPr>
        <w:t xml:space="preserve"> </w:t>
      </w:r>
      <w:r w:rsidRPr="00A54CB5">
        <w:rPr>
          <w:rFonts w:ascii="Arial" w:hAnsi="Arial" w:cs="Arial"/>
        </w:rPr>
        <w:t xml:space="preserve">[Protocol Data Units] used at each layer. </w:t>
      </w:r>
    </w:p>
    <w:p w14:paraId="1F3C9A32" w14:textId="34A34239" w:rsidR="00EF3110" w:rsidRDefault="004F38EA" w:rsidP="00D23ADF">
      <w:pPr>
        <w:pStyle w:val="Marks"/>
        <w:numPr>
          <w:ilvl w:val="0"/>
          <w:numId w:val="31"/>
        </w:numPr>
      </w:pPr>
      <w:r>
        <w:t xml:space="preserve"> </w:t>
      </w:r>
      <w:r w:rsidR="00EF3110" w:rsidRPr="00D20847">
        <w:t>marks)</w:t>
      </w:r>
    </w:p>
    <w:p w14:paraId="72F42C54" w14:textId="01D38D4E" w:rsidR="00EF3110" w:rsidRPr="00D23ADF" w:rsidRDefault="00D23ADF" w:rsidP="00D23AD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(c) </w:t>
      </w:r>
      <w:r w:rsidR="00EF3110" w:rsidRPr="00D23ADF">
        <w:rPr>
          <w:rFonts w:ascii="Arial" w:hAnsi="Arial" w:cs="Arial"/>
          <w:sz w:val="24"/>
          <w:szCs w:val="24"/>
        </w:rPr>
        <w:t>A DNS request has been issued from a PC over an ethernet network using UDP. Draw the encapsulated packet.</w:t>
      </w:r>
    </w:p>
    <w:p w14:paraId="1C558D40" w14:textId="77777777" w:rsidR="00EF3110" w:rsidRPr="00A75CB7" w:rsidRDefault="00EF3110" w:rsidP="00EF3110">
      <w:pPr>
        <w:pStyle w:val="Marks"/>
        <w:ind w:left="0"/>
        <w:rPr>
          <w:szCs w:val="24"/>
        </w:rPr>
      </w:pPr>
      <w:r w:rsidRPr="00A75CB7">
        <w:rPr>
          <w:szCs w:val="24"/>
        </w:rPr>
        <w:t>(</w:t>
      </w:r>
      <w:r>
        <w:rPr>
          <w:szCs w:val="24"/>
        </w:rPr>
        <w:t>4</w:t>
      </w:r>
      <w:r w:rsidRPr="00A75CB7">
        <w:rPr>
          <w:szCs w:val="24"/>
        </w:rPr>
        <w:t xml:space="preserve"> marks)</w:t>
      </w:r>
    </w:p>
    <w:p w14:paraId="58E351E3" w14:textId="23C960E3" w:rsidR="00285464" w:rsidRDefault="00285464" w:rsidP="0038165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969BC2" w14:textId="4FE263A0" w:rsidR="00285464" w:rsidRDefault="00285464" w:rsidP="0038165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14DE99" w14:textId="77777777" w:rsidR="00285464" w:rsidRDefault="00285464" w:rsidP="0038165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59A32A" w14:textId="77777777" w:rsidR="00285464" w:rsidRDefault="00285464">
      <w:pPr>
        <w:spacing w:after="0" w:line="240" w:lineRule="auto"/>
        <w:rPr>
          <w:rFonts w:ascii="Arial" w:eastAsiaTheme="minorHAnsi" w:hAnsi="Arial" w:cs="Arial"/>
          <w:b/>
          <w:bCs/>
          <w:sz w:val="24"/>
          <w:u w:val="single"/>
          <w:lang w:val="en-IE"/>
        </w:rPr>
      </w:pPr>
      <w:r>
        <w:rPr>
          <w:rFonts w:ascii="Arial" w:hAnsi="Arial" w:cs="Arial"/>
          <w:b/>
          <w:bCs/>
          <w:u w:val="single"/>
        </w:rPr>
        <w:br w:type="page"/>
      </w:r>
    </w:p>
    <w:p w14:paraId="01BC87CA" w14:textId="1B1E7E63" w:rsidR="00BB5A9D" w:rsidRDefault="004E36DE" w:rsidP="0038165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5A59">
        <w:rPr>
          <w:rFonts w:ascii="Arial" w:hAnsi="Arial" w:cs="Arial"/>
          <w:b/>
          <w:bCs/>
          <w:sz w:val="24"/>
          <w:szCs w:val="24"/>
          <w:u w:val="single"/>
        </w:rPr>
        <w:lastRenderedPageBreak/>
        <w:t>Question 3</w:t>
      </w:r>
      <w:r>
        <w:rPr>
          <w:rFonts w:ascii="Arial" w:hAnsi="Arial" w:cs="Arial"/>
          <w:sz w:val="24"/>
          <w:szCs w:val="24"/>
        </w:rPr>
        <w:t xml:space="preserve"> </w:t>
      </w:r>
      <w:r w:rsidR="008E177D" w:rsidRPr="004E36DE">
        <w:rPr>
          <w:rFonts w:ascii="Arial" w:hAnsi="Arial" w:cs="Arial"/>
          <w:sz w:val="24"/>
          <w:szCs w:val="24"/>
        </w:rPr>
        <w:t xml:space="preserve"> </w:t>
      </w:r>
    </w:p>
    <w:p w14:paraId="1DBE5DF5" w14:textId="77777777" w:rsidR="00BB5A9D" w:rsidRDefault="00BB5A9D" w:rsidP="0038165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1A1F392" w14:textId="7BAFAEF3" w:rsidR="005B2D88" w:rsidRPr="00BA2B60" w:rsidRDefault="009C3FC4" w:rsidP="00BA2B60">
      <w:pPr>
        <w:pStyle w:val="ListParagraph"/>
        <w:numPr>
          <w:ilvl w:val="1"/>
          <w:numId w:val="2"/>
        </w:numPr>
        <w:spacing w:after="0" w:line="360" w:lineRule="auto"/>
        <w:ind w:right="827"/>
        <w:rPr>
          <w:rFonts w:ascii="Arial" w:hAnsi="Arial" w:cs="Arial"/>
          <w:sz w:val="24"/>
          <w:szCs w:val="24"/>
        </w:rPr>
      </w:pPr>
      <w:r w:rsidRPr="00BA2B60">
        <w:rPr>
          <w:rFonts w:ascii="Arial" w:hAnsi="Arial" w:cs="Arial"/>
          <w:sz w:val="24"/>
          <w:szCs w:val="24"/>
        </w:rPr>
        <w:t>What is a MAC address</w:t>
      </w:r>
      <w:r w:rsidR="00101941" w:rsidRPr="00BA2B60">
        <w:rPr>
          <w:rFonts w:ascii="Arial" w:hAnsi="Arial" w:cs="Arial"/>
          <w:sz w:val="24"/>
          <w:szCs w:val="24"/>
        </w:rPr>
        <w:t>? Explain how MAC addresses are used in Ethernet networks.</w:t>
      </w:r>
    </w:p>
    <w:p w14:paraId="319B9C36" w14:textId="1A08E5E4" w:rsidR="00101941" w:rsidRPr="00D03F77" w:rsidRDefault="004E2898" w:rsidP="00D03F77">
      <w:pPr>
        <w:pStyle w:val="Marks"/>
        <w:ind w:left="0"/>
      </w:pPr>
      <w:r>
        <w:t>(</w:t>
      </w:r>
      <w:r w:rsidR="00A764C2">
        <w:t>2</w:t>
      </w:r>
      <w:r>
        <w:t xml:space="preserve"> marks)</w:t>
      </w:r>
    </w:p>
    <w:p w14:paraId="4D0A1283" w14:textId="7C7A191B" w:rsidR="005B2D88" w:rsidRDefault="00102742" w:rsidP="00BA2B60">
      <w:pPr>
        <w:pStyle w:val="a00"/>
        <w:numPr>
          <w:ilvl w:val="1"/>
          <w:numId w:val="2"/>
        </w:numPr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  <w:lang w:val="en-US"/>
        </w:rPr>
        <w:t>Draw</w:t>
      </w:r>
      <w:r w:rsidR="005B2D88" w:rsidRPr="000347D9">
        <w:rPr>
          <w:rFonts w:ascii="Arial" w:hAnsi="Arial" w:cs="Arial"/>
          <w:szCs w:val="24"/>
          <w:lang w:val="en-US"/>
        </w:rPr>
        <w:t xml:space="preserve"> the Ethernet II frame.  Clearly show the size of each field within the frame.</w:t>
      </w:r>
    </w:p>
    <w:p w14:paraId="71951E68" w14:textId="5591F679" w:rsidR="005C387C" w:rsidRPr="00D03F77" w:rsidRDefault="005C387C" w:rsidP="005C387C">
      <w:pPr>
        <w:pStyle w:val="Marks"/>
        <w:ind w:left="0"/>
      </w:pPr>
      <w:r>
        <w:t>(7 marks)</w:t>
      </w:r>
    </w:p>
    <w:p w14:paraId="4A44F342" w14:textId="77777777" w:rsidR="001B4243" w:rsidRPr="00A75CB7" w:rsidRDefault="001B4243" w:rsidP="001B4243">
      <w:pPr>
        <w:spacing w:after="0" w:line="360" w:lineRule="auto"/>
        <w:ind w:right="827"/>
        <w:jc w:val="center"/>
        <w:rPr>
          <w:rFonts w:ascii="Arial" w:hAnsi="Arial" w:cs="Arial"/>
          <w:sz w:val="24"/>
          <w:szCs w:val="24"/>
          <w:u w:val="single"/>
        </w:rPr>
      </w:pPr>
      <w:r w:rsidRPr="00A75CB7">
        <w:rPr>
          <w:rFonts w:ascii="Arial" w:hAnsi="Arial" w:cs="Arial"/>
          <w:noProof/>
          <w:sz w:val="24"/>
          <w:szCs w:val="24"/>
          <w:lang w:val="en-IE" w:eastAsia="en-IE"/>
        </w:rPr>
        <w:drawing>
          <wp:inline distT="0" distB="0" distL="0" distR="0" wp14:anchorId="5998D9FB" wp14:editId="57EF5AEF">
            <wp:extent cx="4657725" cy="2905125"/>
            <wp:effectExtent l="0" t="0" r="9525" b="9525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515F9" w14:textId="6F08EF4F" w:rsidR="001B4243" w:rsidRPr="00BA2B60" w:rsidRDefault="001B4243" w:rsidP="001B4243">
      <w:pPr>
        <w:spacing w:after="0" w:line="360" w:lineRule="auto"/>
        <w:ind w:right="827"/>
        <w:jc w:val="center"/>
        <w:rPr>
          <w:rFonts w:ascii="Arial" w:hAnsi="Arial" w:cs="Arial"/>
          <w:b/>
          <w:bCs/>
          <w:sz w:val="24"/>
          <w:szCs w:val="24"/>
        </w:rPr>
      </w:pPr>
      <w:r w:rsidRPr="00BA2B60">
        <w:rPr>
          <w:rFonts w:ascii="Arial" w:hAnsi="Arial" w:cs="Arial"/>
          <w:b/>
          <w:bCs/>
          <w:sz w:val="24"/>
          <w:szCs w:val="24"/>
        </w:rPr>
        <w:t>Figure 1 Wireshark Dump</w:t>
      </w:r>
    </w:p>
    <w:p w14:paraId="44D19A3E" w14:textId="77777777" w:rsidR="00BA2B60" w:rsidRPr="00A75CB7" w:rsidRDefault="00BA2B60" w:rsidP="001B4243">
      <w:pPr>
        <w:spacing w:after="0" w:line="360" w:lineRule="auto"/>
        <w:ind w:right="827"/>
        <w:jc w:val="center"/>
        <w:rPr>
          <w:rFonts w:ascii="Arial" w:hAnsi="Arial" w:cs="Arial"/>
          <w:sz w:val="24"/>
          <w:szCs w:val="24"/>
        </w:rPr>
      </w:pPr>
    </w:p>
    <w:p w14:paraId="5753C15F" w14:textId="77777777" w:rsidR="001B4243" w:rsidRPr="00A75CB7" w:rsidRDefault="001B4243" w:rsidP="00BA2B60">
      <w:pPr>
        <w:pStyle w:val="QuestionText"/>
        <w:numPr>
          <w:ilvl w:val="1"/>
          <w:numId w:val="2"/>
        </w:numPr>
        <w:tabs>
          <w:tab w:val="left" w:pos="426"/>
          <w:tab w:val="left" w:pos="567"/>
        </w:tabs>
        <w:spacing w:line="360" w:lineRule="auto"/>
        <w:rPr>
          <w:rFonts w:ascii="Arial" w:hAnsi="Arial" w:cs="Arial"/>
          <w:szCs w:val="24"/>
        </w:rPr>
      </w:pPr>
      <w:r w:rsidRPr="00A75CB7">
        <w:rPr>
          <w:rFonts w:ascii="Arial" w:hAnsi="Arial" w:cs="Arial"/>
          <w:szCs w:val="24"/>
        </w:rPr>
        <w:t xml:space="preserve">Examine the hex data shown in Figure 1.  This is a HTTP request for the web page </w:t>
      </w:r>
      <w:hyperlink r:id="rId10" w:history="1">
        <w:r w:rsidRPr="00A75CB7">
          <w:rPr>
            <w:rStyle w:val="Hyperlink"/>
            <w:rFonts w:ascii="Arial" w:hAnsi="Arial" w:cs="Arial"/>
            <w:szCs w:val="24"/>
          </w:rPr>
          <w:t>www.rte.ie</w:t>
        </w:r>
      </w:hyperlink>
      <w:r w:rsidRPr="00A75CB7">
        <w:rPr>
          <w:rFonts w:ascii="Arial" w:hAnsi="Arial" w:cs="Arial"/>
          <w:szCs w:val="24"/>
        </w:rPr>
        <w:t xml:space="preserve">. Decode the Ethernet frame and answer the </w:t>
      </w:r>
      <w:proofErr w:type="gramStart"/>
      <w:r w:rsidRPr="00A75CB7">
        <w:rPr>
          <w:rFonts w:ascii="Arial" w:hAnsi="Arial" w:cs="Arial"/>
          <w:szCs w:val="24"/>
        </w:rPr>
        <w:t>following:-</w:t>
      </w:r>
      <w:proofErr w:type="gramEnd"/>
    </w:p>
    <w:p w14:paraId="432E4A34" w14:textId="45FCC106" w:rsidR="001B4243" w:rsidRPr="00A75CB7" w:rsidRDefault="001B4243" w:rsidP="00BA2B60">
      <w:pPr>
        <w:pStyle w:val="QuestionText"/>
        <w:numPr>
          <w:ilvl w:val="2"/>
          <w:numId w:val="22"/>
        </w:numPr>
        <w:spacing w:after="120" w:line="360" w:lineRule="auto"/>
        <w:rPr>
          <w:rFonts w:ascii="Arial" w:hAnsi="Arial" w:cs="Arial"/>
          <w:szCs w:val="24"/>
        </w:rPr>
      </w:pPr>
      <w:r w:rsidRPr="00A75CB7">
        <w:rPr>
          <w:rFonts w:ascii="Arial" w:hAnsi="Arial" w:cs="Arial"/>
          <w:szCs w:val="24"/>
        </w:rPr>
        <w:t xml:space="preserve"> Wh</w:t>
      </w:r>
      <w:r w:rsidR="00BA0321">
        <w:rPr>
          <w:rFonts w:ascii="Arial" w:hAnsi="Arial" w:cs="Arial"/>
          <w:szCs w:val="24"/>
        </w:rPr>
        <w:t>ich</w:t>
      </w:r>
      <w:r w:rsidRPr="00A75CB7">
        <w:rPr>
          <w:rFonts w:ascii="Arial" w:hAnsi="Arial" w:cs="Arial"/>
          <w:szCs w:val="24"/>
        </w:rPr>
        <w:t xml:space="preserve"> address is the frame being sent to? </w:t>
      </w:r>
      <w:r w:rsidR="00BA0321">
        <w:rPr>
          <w:rFonts w:ascii="Arial" w:hAnsi="Arial" w:cs="Arial"/>
          <w:szCs w:val="24"/>
        </w:rPr>
        <w:t>Is this address a Unicast, Broadcast or Multicast?</w:t>
      </w:r>
    </w:p>
    <w:p w14:paraId="61E18DEC" w14:textId="6351D13A" w:rsidR="001B4243" w:rsidRPr="00A75CB7" w:rsidRDefault="001B4243" w:rsidP="001B4243">
      <w:pPr>
        <w:pStyle w:val="Marks"/>
        <w:spacing w:after="120" w:line="360" w:lineRule="auto"/>
        <w:ind w:left="1260"/>
        <w:rPr>
          <w:szCs w:val="24"/>
        </w:rPr>
      </w:pPr>
      <w:r w:rsidRPr="00A75CB7">
        <w:rPr>
          <w:szCs w:val="24"/>
        </w:rPr>
        <w:t>(</w:t>
      </w:r>
      <w:r w:rsidR="00A764C2">
        <w:rPr>
          <w:szCs w:val="24"/>
        </w:rPr>
        <w:t>2</w:t>
      </w:r>
      <w:r w:rsidRPr="00A75CB7">
        <w:rPr>
          <w:szCs w:val="24"/>
        </w:rPr>
        <w:t xml:space="preserve"> marks)</w:t>
      </w:r>
    </w:p>
    <w:p w14:paraId="250E7931" w14:textId="78F2DBD9" w:rsidR="001B4243" w:rsidRPr="00BA0321" w:rsidRDefault="001B4243" w:rsidP="00BA2B60">
      <w:pPr>
        <w:pStyle w:val="QuestionText"/>
        <w:numPr>
          <w:ilvl w:val="2"/>
          <w:numId w:val="22"/>
        </w:numPr>
        <w:spacing w:after="120" w:line="360" w:lineRule="auto"/>
        <w:rPr>
          <w:rFonts w:ascii="Arial" w:hAnsi="Arial" w:cs="Arial"/>
          <w:szCs w:val="24"/>
        </w:rPr>
      </w:pPr>
      <w:r w:rsidRPr="00A75CB7">
        <w:rPr>
          <w:rFonts w:ascii="Arial" w:hAnsi="Arial" w:cs="Arial"/>
          <w:szCs w:val="24"/>
        </w:rPr>
        <w:t>Which address sent it?</w:t>
      </w:r>
      <w:r w:rsidR="00BA0321">
        <w:rPr>
          <w:rFonts w:ascii="Arial" w:hAnsi="Arial" w:cs="Arial"/>
          <w:szCs w:val="24"/>
        </w:rPr>
        <w:t xml:space="preserve"> Is this address a Unicast, Broadcast or Multicast?</w:t>
      </w:r>
    </w:p>
    <w:p w14:paraId="374C1A34" w14:textId="7A5E8565" w:rsidR="001B4243" w:rsidRPr="00A75CB7" w:rsidRDefault="001B4243" w:rsidP="00BA2B60">
      <w:pPr>
        <w:pStyle w:val="Marks"/>
        <w:spacing w:after="120" w:line="360" w:lineRule="auto"/>
        <w:ind w:left="1080"/>
        <w:rPr>
          <w:szCs w:val="24"/>
        </w:rPr>
      </w:pPr>
      <w:r w:rsidRPr="00A75CB7">
        <w:rPr>
          <w:szCs w:val="24"/>
        </w:rPr>
        <w:t>(</w:t>
      </w:r>
      <w:r w:rsidR="00A764C2">
        <w:rPr>
          <w:szCs w:val="24"/>
        </w:rPr>
        <w:t>2</w:t>
      </w:r>
      <w:r w:rsidRPr="00A75CB7">
        <w:rPr>
          <w:szCs w:val="24"/>
        </w:rPr>
        <w:t xml:space="preserve"> marks)</w:t>
      </w:r>
    </w:p>
    <w:p w14:paraId="7D9608B7" w14:textId="03B289DB" w:rsidR="001B4243" w:rsidRPr="00A75CB7" w:rsidRDefault="001B4243" w:rsidP="00BA2B60">
      <w:pPr>
        <w:pStyle w:val="QuestionText"/>
        <w:numPr>
          <w:ilvl w:val="2"/>
          <w:numId w:val="22"/>
        </w:numPr>
        <w:spacing w:after="120" w:line="360" w:lineRule="auto"/>
        <w:rPr>
          <w:rFonts w:ascii="Arial" w:hAnsi="Arial" w:cs="Arial"/>
          <w:szCs w:val="24"/>
        </w:rPr>
      </w:pPr>
      <w:r w:rsidRPr="00A75CB7">
        <w:rPr>
          <w:rFonts w:ascii="Arial" w:hAnsi="Arial" w:cs="Arial"/>
          <w:szCs w:val="24"/>
        </w:rPr>
        <w:t>What is the next upper layer protocol?</w:t>
      </w:r>
      <w:r w:rsidR="005C387C">
        <w:rPr>
          <w:rFonts w:ascii="Arial" w:hAnsi="Arial" w:cs="Arial"/>
          <w:szCs w:val="24"/>
        </w:rPr>
        <w:t xml:space="preserve"> Describe in detail the function of this protocol</w:t>
      </w:r>
      <w:r w:rsidR="00F415D7">
        <w:rPr>
          <w:rFonts w:ascii="Arial" w:hAnsi="Arial" w:cs="Arial"/>
          <w:szCs w:val="24"/>
        </w:rPr>
        <w:t>.</w:t>
      </w:r>
    </w:p>
    <w:p w14:paraId="7FD94DC9" w14:textId="53362BCD" w:rsidR="001B4243" w:rsidRPr="00A75CB7" w:rsidRDefault="001B4243" w:rsidP="001B4243">
      <w:pPr>
        <w:pStyle w:val="Marks"/>
        <w:spacing w:after="120"/>
        <w:ind w:left="1260"/>
        <w:rPr>
          <w:szCs w:val="24"/>
        </w:rPr>
      </w:pPr>
      <w:r w:rsidRPr="00A75CB7">
        <w:rPr>
          <w:szCs w:val="24"/>
        </w:rPr>
        <w:t>(</w:t>
      </w:r>
      <w:r w:rsidR="006466BC">
        <w:rPr>
          <w:szCs w:val="24"/>
        </w:rPr>
        <w:t>6</w:t>
      </w:r>
      <w:r w:rsidRPr="00A75CB7">
        <w:rPr>
          <w:szCs w:val="24"/>
        </w:rPr>
        <w:t xml:space="preserve"> marks)</w:t>
      </w:r>
    </w:p>
    <w:p w14:paraId="72B55481" w14:textId="33BFB955" w:rsidR="006466BC" w:rsidRDefault="006466BC" w:rsidP="00BA2B60">
      <w:pPr>
        <w:pStyle w:val="ListParagraph"/>
        <w:numPr>
          <w:ilvl w:val="1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 the polynomial generator is  </w:t>
      </w:r>
      <w:r>
        <w:rPr>
          <w:snapToGrid w:val="0"/>
          <w:position w:val="-6"/>
        </w:rPr>
        <w:object w:dxaOrig="1050" w:dyaOrig="315" w14:anchorId="4FA7C8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5pt;height:15.75pt" o:ole="">
            <v:imagedata r:id="rId11" o:title=""/>
          </v:shape>
          <o:OLEObject Type="Embed" ProgID="Equation.3" ShapeID="_x0000_i1025" DrawAspect="Content" ObjectID="_1745146364" r:id="rId12"/>
        </w:object>
      </w:r>
      <w:r>
        <w:rPr>
          <w:rFonts w:ascii="Arial" w:hAnsi="Arial" w:cs="Arial"/>
          <w:sz w:val="24"/>
          <w:szCs w:val="24"/>
        </w:rPr>
        <w:t xml:space="preserve"> , calculate the CRC for the data element 111001</w:t>
      </w:r>
      <w:r w:rsidR="00DA5453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1.</w:t>
      </w:r>
    </w:p>
    <w:p w14:paraId="3177D3BF" w14:textId="4E8D86FE" w:rsidR="006466BC" w:rsidRDefault="006466BC" w:rsidP="006466BC">
      <w:pPr>
        <w:pStyle w:val="Marks"/>
        <w:rPr>
          <w:szCs w:val="24"/>
        </w:rPr>
      </w:pPr>
      <w:r>
        <w:t>(</w:t>
      </w:r>
      <w:r w:rsidR="00CE707D">
        <w:t>6</w:t>
      </w:r>
      <w:r>
        <w:t xml:space="preserve"> marks)</w:t>
      </w:r>
    </w:p>
    <w:p w14:paraId="5D031C07" w14:textId="77777777" w:rsidR="006466BC" w:rsidRDefault="006466BC" w:rsidP="006466BC">
      <w:pPr>
        <w:spacing w:after="0"/>
        <w:sectPr w:rsidR="006466BC">
          <w:pgSz w:w="11906" w:h="16838"/>
          <w:pgMar w:top="720" w:right="1134" w:bottom="720" w:left="1134" w:header="709" w:footer="709" w:gutter="0"/>
          <w:pgNumType w:start="1"/>
          <w:cols w:space="720"/>
        </w:sectPr>
      </w:pPr>
    </w:p>
    <w:p w14:paraId="135612B5" w14:textId="423C672F" w:rsidR="00285464" w:rsidRDefault="00285464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782617D" w14:textId="754EB686" w:rsidR="00735A59" w:rsidRDefault="00735A59" w:rsidP="00381659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35A59">
        <w:rPr>
          <w:rFonts w:ascii="Arial" w:hAnsi="Arial" w:cs="Arial"/>
          <w:b/>
          <w:bCs/>
          <w:sz w:val="24"/>
          <w:szCs w:val="24"/>
          <w:u w:val="single"/>
        </w:rPr>
        <w:t xml:space="preserve">Question </w:t>
      </w:r>
      <w:r w:rsidR="008E177D" w:rsidRPr="00735A59">
        <w:rPr>
          <w:rFonts w:ascii="Arial" w:hAnsi="Arial" w:cs="Arial"/>
          <w:b/>
          <w:bCs/>
          <w:sz w:val="24"/>
          <w:szCs w:val="24"/>
          <w:u w:val="single"/>
        </w:rPr>
        <w:t>4.</w:t>
      </w:r>
      <w:r w:rsidR="008E177D" w:rsidRPr="004E36DE">
        <w:rPr>
          <w:rFonts w:ascii="Arial" w:hAnsi="Arial" w:cs="Arial"/>
          <w:sz w:val="24"/>
          <w:szCs w:val="24"/>
        </w:rPr>
        <w:t xml:space="preserve"> </w:t>
      </w:r>
    </w:p>
    <w:p w14:paraId="1FE3D6BB" w14:textId="77777777" w:rsidR="005B2D88" w:rsidRDefault="005B2D88" w:rsidP="0038165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20D084" w14:textId="36BFBA74" w:rsidR="005B2D88" w:rsidRDefault="005B2D88" w:rsidP="00946894">
      <w:pPr>
        <w:pStyle w:val="a00"/>
        <w:numPr>
          <w:ilvl w:val="0"/>
          <w:numId w:val="13"/>
        </w:numPr>
        <w:spacing w:after="120"/>
        <w:rPr>
          <w:rFonts w:ascii="Arial" w:hAnsi="Arial" w:cs="Arial"/>
          <w:szCs w:val="24"/>
        </w:rPr>
      </w:pPr>
      <w:r w:rsidRPr="00A75CB7">
        <w:rPr>
          <w:rFonts w:ascii="Arial" w:hAnsi="Arial" w:cs="Arial"/>
          <w:szCs w:val="24"/>
        </w:rPr>
        <w:t>Two devices used to extend a LAN are Hubs and Switches.  Describe the features of both explaining how they operate</w:t>
      </w:r>
      <w:r w:rsidR="009F7735">
        <w:rPr>
          <w:rFonts w:ascii="Arial" w:hAnsi="Arial" w:cs="Arial"/>
          <w:szCs w:val="24"/>
        </w:rPr>
        <w:t xml:space="preserve"> and their associated OSI layer</w:t>
      </w:r>
      <w:r w:rsidRPr="00A75CB7">
        <w:rPr>
          <w:rFonts w:ascii="Arial" w:hAnsi="Arial" w:cs="Arial"/>
          <w:szCs w:val="24"/>
        </w:rPr>
        <w:t xml:space="preserve">.  </w:t>
      </w:r>
    </w:p>
    <w:p w14:paraId="3D5DC193" w14:textId="6E411808" w:rsidR="002340DD" w:rsidRPr="00A75CB7" w:rsidRDefault="002340DD" w:rsidP="00C463EC">
      <w:pPr>
        <w:pStyle w:val="marks0"/>
        <w:spacing w:after="120"/>
        <w:rPr>
          <w:rFonts w:ascii="Arial" w:hAnsi="Arial" w:cs="Arial"/>
          <w:b w:val="0"/>
          <w:i w:val="0"/>
          <w:szCs w:val="24"/>
          <w:lang w:val="en-IE"/>
        </w:rPr>
      </w:pPr>
      <w:r w:rsidRPr="00A75CB7">
        <w:rPr>
          <w:rFonts w:ascii="Arial" w:hAnsi="Arial" w:cs="Arial"/>
          <w:b w:val="0"/>
          <w:i w:val="0"/>
          <w:szCs w:val="24"/>
          <w:lang w:val="en-IE"/>
        </w:rPr>
        <w:t>(</w:t>
      </w:r>
      <w:r w:rsidR="00C463EC">
        <w:rPr>
          <w:rFonts w:ascii="Arial" w:hAnsi="Arial" w:cs="Arial"/>
          <w:b w:val="0"/>
          <w:i w:val="0"/>
          <w:szCs w:val="24"/>
          <w:lang w:val="en-IE"/>
        </w:rPr>
        <w:t>6</w:t>
      </w:r>
      <w:r w:rsidRPr="00A75CB7">
        <w:rPr>
          <w:rFonts w:ascii="Arial" w:hAnsi="Arial" w:cs="Arial"/>
          <w:b w:val="0"/>
          <w:i w:val="0"/>
          <w:szCs w:val="24"/>
          <w:lang w:val="en-IE"/>
        </w:rPr>
        <w:t xml:space="preserve"> marks)</w:t>
      </w:r>
    </w:p>
    <w:p w14:paraId="5B50C956" w14:textId="7DCC7C83" w:rsidR="00A03E88" w:rsidRPr="00946894" w:rsidRDefault="00A03E88" w:rsidP="00946894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946894">
        <w:rPr>
          <w:rFonts w:ascii="Arial" w:hAnsi="Arial" w:cs="Arial"/>
          <w:sz w:val="24"/>
          <w:szCs w:val="24"/>
        </w:rPr>
        <w:t>Examine the network in Figure 1.  What kind of topology is being used in the network</w:t>
      </w:r>
      <w:r w:rsidR="002340DD" w:rsidRPr="00946894">
        <w:rPr>
          <w:rFonts w:ascii="Arial" w:hAnsi="Arial" w:cs="Arial"/>
          <w:sz w:val="24"/>
          <w:szCs w:val="24"/>
        </w:rPr>
        <w:t>?</w:t>
      </w:r>
    </w:p>
    <w:p w14:paraId="768F00F7" w14:textId="1DBFBC19" w:rsidR="00136162" w:rsidRPr="00946894" w:rsidRDefault="00136162" w:rsidP="00136162">
      <w:pPr>
        <w:pStyle w:val="Marks"/>
        <w:ind w:left="0"/>
        <w:rPr>
          <w:szCs w:val="24"/>
        </w:rPr>
      </w:pPr>
      <w:r w:rsidRPr="00946894">
        <w:rPr>
          <w:szCs w:val="24"/>
        </w:rPr>
        <w:t>(1 marks)</w:t>
      </w:r>
    </w:p>
    <w:p w14:paraId="440CC92A" w14:textId="21AE36EE" w:rsidR="00383645" w:rsidRPr="00946894" w:rsidRDefault="00383645" w:rsidP="00946894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946894">
        <w:rPr>
          <w:rFonts w:ascii="Arial" w:hAnsi="Arial" w:cs="Arial"/>
          <w:sz w:val="24"/>
          <w:szCs w:val="24"/>
        </w:rPr>
        <w:t>Consider the following campus network connecting three access layer (layer 2) switches (Switch X, Switch Y and Switch Z) connecting host clients (A, B, C, D</w:t>
      </w:r>
      <w:r w:rsidR="001144C6">
        <w:rPr>
          <w:rFonts w:ascii="Arial" w:hAnsi="Arial" w:cs="Arial"/>
          <w:sz w:val="24"/>
          <w:szCs w:val="24"/>
        </w:rPr>
        <w:t>,</w:t>
      </w:r>
      <w:r w:rsidRPr="00946894">
        <w:rPr>
          <w:rFonts w:ascii="Arial" w:hAnsi="Arial" w:cs="Arial"/>
          <w:sz w:val="24"/>
          <w:szCs w:val="24"/>
        </w:rPr>
        <w:t xml:space="preserve"> E and F) with a Web Server (WS) and File Server (FS)</w:t>
      </w:r>
      <w:r w:rsidR="00BA2B60">
        <w:rPr>
          <w:rFonts w:ascii="Arial" w:hAnsi="Arial" w:cs="Arial"/>
          <w:sz w:val="24"/>
          <w:szCs w:val="24"/>
        </w:rPr>
        <w:t xml:space="preserve"> in Figure 1</w:t>
      </w:r>
      <w:r w:rsidRPr="00946894">
        <w:rPr>
          <w:rFonts w:ascii="Arial" w:hAnsi="Arial" w:cs="Arial"/>
          <w:sz w:val="24"/>
          <w:szCs w:val="24"/>
        </w:rPr>
        <w:t xml:space="preserve">. </w:t>
      </w:r>
      <w:r w:rsidR="00C236FC" w:rsidRPr="00946894">
        <w:rPr>
          <w:rFonts w:ascii="Arial" w:hAnsi="Arial" w:cs="Arial"/>
          <w:sz w:val="24"/>
          <w:szCs w:val="24"/>
        </w:rPr>
        <w:t>Assume no VLANS have been configured</w:t>
      </w:r>
      <w:r w:rsidR="00136162" w:rsidRPr="00946894">
        <w:rPr>
          <w:rFonts w:ascii="Arial" w:hAnsi="Arial" w:cs="Arial"/>
          <w:sz w:val="24"/>
          <w:szCs w:val="24"/>
        </w:rPr>
        <w:t xml:space="preserve"> on this network.</w:t>
      </w:r>
    </w:p>
    <w:p w14:paraId="398E2108" w14:textId="664A1F56" w:rsidR="00383645" w:rsidRDefault="00383645" w:rsidP="00383645">
      <w:pPr>
        <w:pStyle w:val="ListParagraph"/>
        <w:rPr>
          <w:rFonts w:ascii="Georgia" w:hAnsi="Georgia"/>
        </w:rPr>
      </w:pPr>
      <w:r w:rsidRPr="006E71F9">
        <w:rPr>
          <w:rFonts w:ascii="Georgia" w:hAnsi="Georgia"/>
          <w:noProof/>
        </w:rPr>
        <w:drawing>
          <wp:inline distT="0" distB="0" distL="0" distR="0" wp14:anchorId="35A302D4" wp14:editId="49B04333">
            <wp:extent cx="5419725" cy="4400550"/>
            <wp:effectExtent l="0" t="0" r="9525" b="0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1297" w14:textId="7B0A3C77" w:rsidR="00BA2B60" w:rsidRPr="00BA2B60" w:rsidRDefault="00BA2B60" w:rsidP="00BA2B6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A2B60">
        <w:rPr>
          <w:rFonts w:ascii="Arial" w:hAnsi="Arial" w:cs="Arial"/>
          <w:b/>
          <w:bCs/>
          <w:sz w:val="24"/>
          <w:szCs w:val="24"/>
        </w:rPr>
        <w:t>Figure 1 Network Diagram</w:t>
      </w:r>
    </w:p>
    <w:p w14:paraId="2D4E84F7" w14:textId="77777777" w:rsidR="000B14DD" w:rsidRDefault="000B14DD">
      <w:pPr>
        <w:spacing w:after="0" w:line="240" w:lineRule="auto"/>
        <w:rPr>
          <w:rFonts w:ascii="Georgia" w:hAnsi="Georgia"/>
          <w:lang w:val="en-IE"/>
        </w:rPr>
      </w:pPr>
    </w:p>
    <w:p w14:paraId="654ACC32" w14:textId="77777777" w:rsidR="000B14DD" w:rsidRDefault="000B14DD">
      <w:pPr>
        <w:spacing w:after="0" w:line="240" w:lineRule="auto"/>
        <w:rPr>
          <w:rFonts w:ascii="Georgia" w:hAnsi="Georgia"/>
          <w:lang w:val="en-IE"/>
        </w:rPr>
      </w:pPr>
    </w:p>
    <w:p w14:paraId="70409DB3" w14:textId="77777777" w:rsidR="000B14DD" w:rsidRDefault="000B14DD">
      <w:pPr>
        <w:spacing w:after="0" w:line="240" w:lineRule="auto"/>
        <w:rPr>
          <w:rFonts w:ascii="Georgia" w:hAnsi="Georgia"/>
          <w:lang w:val="en-IE"/>
        </w:rPr>
      </w:pPr>
    </w:p>
    <w:p w14:paraId="56FA54F7" w14:textId="77777777" w:rsidR="000B14DD" w:rsidRDefault="000B14DD">
      <w:pPr>
        <w:spacing w:after="0" w:line="240" w:lineRule="auto"/>
        <w:rPr>
          <w:rFonts w:ascii="Georgia" w:hAnsi="Georgia"/>
          <w:lang w:val="en-IE"/>
        </w:rPr>
      </w:pPr>
    </w:p>
    <w:p w14:paraId="67020CAB" w14:textId="1A6893F3" w:rsidR="000B14DD" w:rsidRPr="000B14DD" w:rsidRDefault="000B14DD" w:rsidP="00896693">
      <w:pPr>
        <w:spacing w:after="0" w:line="240" w:lineRule="auto"/>
        <w:jc w:val="right"/>
        <w:rPr>
          <w:rFonts w:ascii="Arial" w:hAnsi="Arial" w:cs="Arial"/>
          <w:b/>
          <w:bCs/>
          <w:i/>
          <w:iCs/>
          <w:sz w:val="24"/>
          <w:szCs w:val="24"/>
          <w:lang w:val="en-IE"/>
        </w:rPr>
      </w:pPr>
      <w:r w:rsidRPr="000B14DD">
        <w:rPr>
          <w:rFonts w:ascii="Arial" w:hAnsi="Arial" w:cs="Arial"/>
          <w:b/>
          <w:bCs/>
          <w:i/>
          <w:iCs/>
          <w:sz w:val="24"/>
          <w:szCs w:val="24"/>
          <w:lang w:val="en-IE"/>
        </w:rPr>
        <w:t>Question 4</w:t>
      </w:r>
      <w:r w:rsidR="00DC20B6">
        <w:rPr>
          <w:rFonts w:ascii="Arial" w:hAnsi="Arial" w:cs="Arial"/>
          <w:b/>
          <w:bCs/>
          <w:i/>
          <w:iCs/>
          <w:sz w:val="24"/>
          <w:szCs w:val="24"/>
          <w:lang w:val="en-IE"/>
        </w:rPr>
        <w:t>c</w:t>
      </w:r>
      <w:r w:rsidRPr="000B14DD">
        <w:rPr>
          <w:rFonts w:ascii="Arial" w:hAnsi="Arial" w:cs="Arial"/>
          <w:b/>
          <w:bCs/>
          <w:i/>
          <w:iCs/>
          <w:sz w:val="24"/>
          <w:szCs w:val="24"/>
          <w:lang w:val="en-IE"/>
        </w:rPr>
        <w:t xml:space="preserve"> continued on next page</w:t>
      </w:r>
    </w:p>
    <w:p w14:paraId="5F0F3C15" w14:textId="372379BD" w:rsidR="00A74B98" w:rsidRDefault="00A74B98" w:rsidP="00896693">
      <w:pPr>
        <w:spacing w:after="0" w:line="240" w:lineRule="auto"/>
        <w:jc w:val="right"/>
        <w:rPr>
          <w:rFonts w:ascii="Georgia" w:hAnsi="Georgia"/>
          <w:lang w:val="en-IE"/>
        </w:rPr>
      </w:pPr>
      <w:r>
        <w:rPr>
          <w:rFonts w:ascii="Georgia" w:hAnsi="Georgia"/>
          <w:lang w:val="en-IE"/>
        </w:rPr>
        <w:br w:type="page"/>
      </w:r>
    </w:p>
    <w:p w14:paraId="20E1CF17" w14:textId="507DF03A" w:rsidR="000B14DD" w:rsidRPr="000B14DD" w:rsidRDefault="000B14DD" w:rsidP="000B14DD">
      <w:pPr>
        <w:pStyle w:val="ListParagraph"/>
        <w:ind w:left="360"/>
        <w:rPr>
          <w:rFonts w:ascii="Arial" w:hAnsi="Arial" w:cs="Arial"/>
          <w:b/>
          <w:bCs/>
          <w:i/>
          <w:iCs/>
          <w:sz w:val="24"/>
          <w:szCs w:val="24"/>
        </w:rPr>
      </w:pPr>
      <w:r w:rsidRPr="000B14DD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Question 4</w:t>
      </w:r>
      <w:r w:rsidR="00DC20B6">
        <w:rPr>
          <w:rFonts w:ascii="Arial" w:hAnsi="Arial" w:cs="Arial"/>
          <w:b/>
          <w:bCs/>
          <w:i/>
          <w:iCs/>
          <w:sz w:val="24"/>
          <w:szCs w:val="24"/>
        </w:rPr>
        <w:t>c</w:t>
      </w:r>
      <w:r w:rsidRPr="000B14DD">
        <w:rPr>
          <w:rFonts w:ascii="Arial" w:hAnsi="Arial" w:cs="Arial"/>
          <w:b/>
          <w:bCs/>
          <w:i/>
          <w:iCs/>
          <w:sz w:val="24"/>
          <w:szCs w:val="24"/>
        </w:rPr>
        <w:t xml:space="preserve"> </w:t>
      </w:r>
      <w:r w:rsidR="00896693">
        <w:rPr>
          <w:rFonts w:ascii="Arial" w:hAnsi="Arial" w:cs="Arial"/>
          <w:b/>
          <w:bCs/>
          <w:i/>
          <w:iCs/>
          <w:sz w:val="24"/>
          <w:szCs w:val="24"/>
        </w:rPr>
        <w:t>c</w:t>
      </w:r>
      <w:r w:rsidRPr="000B14DD">
        <w:rPr>
          <w:rFonts w:ascii="Arial" w:hAnsi="Arial" w:cs="Arial"/>
          <w:b/>
          <w:bCs/>
          <w:i/>
          <w:iCs/>
          <w:sz w:val="24"/>
          <w:szCs w:val="24"/>
        </w:rPr>
        <w:t xml:space="preserve">ontinued </w:t>
      </w:r>
    </w:p>
    <w:p w14:paraId="57275E4E" w14:textId="77777777" w:rsidR="000B14DD" w:rsidRDefault="000B14DD" w:rsidP="000B14DD">
      <w:pPr>
        <w:pStyle w:val="ListParagraph"/>
        <w:rPr>
          <w:rFonts w:ascii="Arial" w:hAnsi="Arial" w:cs="Arial"/>
          <w:sz w:val="24"/>
          <w:szCs w:val="24"/>
        </w:rPr>
      </w:pPr>
    </w:p>
    <w:p w14:paraId="4A8BAA78" w14:textId="1890534A" w:rsidR="00383645" w:rsidRPr="00DC20B6" w:rsidRDefault="00A74B98" w:rsidP="00DC20B6">
      <w:pPr>
        <w:rPr>
          <w:rFonts w:ascii="Arial" w:hAnsi="Arial" w:cs="Arial"/>
          <w:sz w:val="24"/>
          <w:szCs w:val="24"/>
        </w:rPr>
      </w:pPr>
      <w:r w:rsidRPr="00DC20B6">
        <w:rPr>
          <w:rFonts w:ascii="Arial" w:hAnsi="Arial" w:cs="Arial"/>
          <w:sz w:val="24"/>
          <w:szCs w:val="24"/>
        </w:rPr>
        <w:t>U</w:t>
      </w:r>
      <w:r w:rsidR="00383645" w:rsidRPr="00DC20B6">
        <w:rPr>
          <w:rFonts w:ascii="Arial" w:hAnsi="Arial" w:cs="Arial"/>
          <w:sz w:val="24"/>
          <w:szCs w:val="24"/>
        </w:rPr>
        <w:t xml:space="preserve">sing </w:t>
      </w:r>
      <w:r w:rsidR="0096032B" w:rsidRPr="00DC20B6">
        <w:rPr>
          <w:rFonts w:ascii="Arial" w:hAnsi="Arial" w:cs="Arial"/>
          <w:sz w:val="24"/>
          <w:szCs w:val="24"/>
        </w:rPr>
        <w:t>T</w:t>
      </w:r>
      <w:r w:rsidR="00383645" w:rsidRPr="00DC20B6">
        <w:rPr>
          <w:rFonts w:ascii="Arial" w:hAnsi="Arial" w:cs="Arial"/>
          <w:sz w:val="24"/>
          <w:szCs w:val="24"/>
        </w:rPr>
        <w:t>able</w:t>
      </w:r>
      <w:r w:rsidR="0096032B" w:rsidRPr="00DC20B6">
        <w:rPr>
          <w:rFonts w:ascii="Arial" w:hAnsi="Arial" w:cs="Arial"/>
          <w:sz w:val="24"/>
          <w:szCs w:val="24"/>
        </w:rPr>
        <w:t xml:space="preserve"> 1 below</w:t>
      </w:r>
      <w:r w:rsidR="00126670" w:rsidRPr="00DC20B6">
        <w:rPr>
          <w:rFonts w:ascii="Arial" w:hAnsi="Arial" w:cs="Arial"/>
          <w:sz w:val="24"/>
          <w:szCs w:val="24"/>
        </w:rPr>
        <w:t xml:space="preserve"> </w:t>
      </w:r>
      <w:r w:rsidR="006E7EA2" w:rsidRPr="00DC20B6">
        <w:rPr>
          <w:rFonts w:ascii="Arial" w:hAnsi="Arial" w:cs="Arial"/>
          <w:sz w:val="24"/>
          <w:szCs w:val="24"/>
        </w:rPr>
        <w:t>as a g</w:t>
      </w:r>
      <w:r w:rsidR="00126670" w:rsidRPr="00DC20B6">
        <w:rPr>
          <w:rFonts w:ascii="Arial" w:hAnsi="Arial" w:cs="Arial"/>
          <w:sz w:val="24"/>
          <w:szCs w:val="24"/>
        </w:rPr>
        <w:t>uide</w:t>
      </w:r>
      <w:r w:rsidR="00383645" w:rsidRPr="00DC20B6">
        <w:rPr>
          <w:rFonts w:ascii="Arial" w:hAnsi="Arial" w:cs="Arial"/>
          <w:sz w:val="24"/>
          <w:szCs w:val="24"/>
        </w:rPr>
        <w:t xml:space="preserve">, update the </w:t>
      </w:r>
      <w:r w:rsidR="006A5219" w:rsidRPr="00DC20B6">
        <w:rPr>
          <w:rFonts w:ascii="Arial" w:hAnsi="Arial" w:cs="Arial"/>
          <w:sz w:val="24"/>
          <w:szCs w:val="24"/>
        </w:rPr>
        <w:t>M</w:t>
      </w:r>
      <w:r w:rsidR="005406A4">
        <w:rPr>
          <w:rFonts w:ascii="Arial" w:hAnsi="Arial" w:cs="Arial"/>
          <w:sz w:val="24"/>
          <w:szCs w:val="24"/>
        </w:rPr>
        <w:t>ac</w:t>
      </w:r>
      <w:r w:rsidR="006A5219" w:rsidRPr="00DC20B6">
        <w:rPr>
          <w:rFonts w:ascii="Arial" w:hAnsi="Arial" w:cs="Arial"/>
          <w:sz w:val="24"/>
          <w:szCs w:val="24"/>
        </w:rPr>
        <w:t xml:space="preserve">-Address </w:t>
      </w:r>
      <w:r w:rsidR="00383645" w:rsidRPr="00DC20B6">
        <w:rPr>
          <w:rFonts w:ascii="Arial" w:hAnsi="Arial" w:cs="Arial"/>
          <w:sz w:val="24"/>
          <w:szCs w:val="24"/>
        </w:rPr>
        <w:t>table</w:t>
      </w:r>
      <w:r w:rsidR="006A5219" w:rsidRPr="00DC20B6">
        <w:rPr>
          <w:rFonts w:ascii="Arial" w:hAnsi="Arial" w:cs="Arial"/>
          <w:sz w:val="24"/>
          <w:szCs w:val="24"/>
        </w:rPr>
        <w:t>s</w:t>
      </w:r>
      <w:r w:rsidR="00383645" w:rsidRPr="00DC20B6">
        <w:rPr>
          <w:rFonts w:ascii="Arial" w:hAnsi="Arial" w:cs="Arial"/>
          <w:sz w:val="24"/>
          <w:szCs w:val="24"/>
        </w:rPr>
        <w:t xml:space="preserve"> on each of the switches after the following communication</w:t>
      </w:r>
      <w:r w:rsidR="00126670" w:rsidRPr="00DC20B6">
        <w:rPr>
          <w:rFonts w:ascii="Arial" w:hAnsi="Arial" w:cs="Arial"/>
          <w:sz w:val="24"/>
          <w:szCs w:val="24"/>
        </w:rPr>
        <w:t>s</w:t>
      </w:r>
      <w:r w:rsidR="00CD7B56" w:rsidRPr="00DC20B6">
        <w:rPr>
          <w:rFonts w:ascii="Arial" w:hAnsi="Arial" w:cs="Arial"/>
          <w:sz w:val="24"/>
          <w:szCs w:val="24"/>
        </w:rPr>
        <w:t>. Assume ARP cac</w:t>
      </w:r>
      <w:r w:rsidR="00C11569" w:rsidRPr="00DC20B6">
        <w:rPr>
          <w:rFonts w:ascii="Arial" w:hAnsi="Arial" w:cs="Arial"/>
          <w:sz w:val="24"/>
          <w:szCs w:val="24"/>
        </w:rPr>
        <w:t>hes are populated</w:t>
      </w:r>
      <w:r w:rsidR="006A5219" w:rsidRPr="00DC20B6">
        <w:rPr>
          <w:rFonts w:ascii="Arial" w:hAnsi="Arial" w:cs="Arial"/>
          <w:sz w:val="24"/>
          <w:szCs w:val="24"/>
        </w:rPr>
        <w:t>, and MAC Address tables are empty</w:t>
      </w:r>
      <w:r w:rsidR="00C11569" w:rsidRPr="00DC20B6">
        <w:rPr>
          <w:rFonts w:ascii="Arial" w:hAnsi="Arial" w:cs="Arial"/>
          <w:sz w:val="24"/>
          <w:szCs w:val="24"/>
        </w:rPr>
        <w:t xml:space="preserve"> in this </w:t>
      </w:r>
      <w:r w:rsidR="00DC20B6" w:rsidRPr="00DC20B6">
        <w:rPr>
          <w:rFonts w:ascii="Arial" w:hAnsi="Arial" w:cs="Arial"/>
          <w:sz w:val="24"/>
          <w:szCs w:val="24"/>
        </w:rPr>
        <w:t>instance:</w:t>
      </w:r>
      <w:r w:rsidR="00383645" w:rsidRPr="00DC20B6">
        <w:rPr>
          <w:rFonts w:ascii="Arial" w:hAnsi="Arial" w:cs="Arial"/>
          <w:sz w:val="24"/>
          <w:szCs w:val="24"/>
        </w:rPr>
        <w:t xml:space="preserve"> </w:t>
      </w:r>
    </w:p>
    <w:p w14:paraId="6B17A1FF" w14:textId="77777777" w:rsidR="00383645" w:rsidRPr="0096032B" w:rsidRDefault="00383645" w:rsidP="00383645">
      <w:pPr>
        <w:pStyle w:val="ListParagraph"/>
        <w:rPr>
          <w:rFonts w:ascii="Arial" w:hAnsi="Arial" w:cs="Arial"/>
          <w:sz w:val="24"/>
          <w:szCs w:val="24"/>
        </w:rPr>
      </w:pPr>
    </w:p>
    <w:p w14:paraId="04AE9CC4" w14:textId="77777777" w:rsidR="00383645" w:rsidRPr="00930345" w:rsidRDefault="00383645" w:rsidP="0030336C">
      <w:pPr>
        <w:pStyle w:val="ListParagraph"/>
        <w:numPr>
          <w:ilvl w:val="0"/>
          <w:numId w:val="9"/>
        </w:numPr>
        <w:spacing w:after="160" w:line="259" w:lineRule="auto"/>
        <w:ind w:left="1701" w:hanging="621"/>
        <w:rPr>
          <w:rFonts w:ascii="Arial" w:hAnsi="Arial" w:cs="Arial"/>
          <w:sz w:val="24"/>
          <w:szCs w:val="24"/>
        </w:rPr>
      </w:pPr>
      <w:r w:rsidRPr="00930345">
        <w:rPr>
          <w:rFonts w:ascii="Arial" w:hAnsi="Arial" w:cs="Arial"/>
          <w:sz w:val="24"/>
          <w:szCs w:val="24"/>
        </w:rPr>
        <w:t>After A sends a web request to the Web Server (WS).</w:t>
      </w:r>
    </w:p>
    <w:p w14:paraId="39C0B8AF" w14:textId="77777777" w:rsidR="00383645" w:rsidRPr="00930345" w:rsidRDefault="00383645" w:rsidP="0030336C">
      <w:pPr>
        <w:pStyle w:val="ListParagraph"/>
        <w:numPr>
          <w:ilvl w:val="0"/>
          <w:numId w:val="9"/>
        </w:numPr>
        <w:spacing w:after="160" w:line="259" w:lineRule="auto"/>
        <w:ind w:left="1701" w:hanging="621"/>
        <w:rPr>
          <w:rFonts w:ascii="Arial" w:hAnsi="Arial" w:cs="Arial"/>
          <w:sz w:val="24"/>
          <w:szCs w:val="24"/>
        </w:rPr>
      </w:pPr>
      <w:r w:rsidRPr="00930345">
        <w:rPr>
          <w:rFonts w:ascii="Arial" w:hAnsi="Arial" w:cs="Arial"/>
          <w:sz w:val="24"/>
          <w:szCs w:val="24"/>
        </w:rPr>
        <w:t xml:space="preserve">After the Web Server (WS) replies to A. </w:t>
      </w:r>
    </w:p>
    <w:p w14:paraId="3179F53B" w14:textId="77777777" w:rsidR="00383645" w:rsidRPr="00930345" w:rsidRDefault="00383645" w:rsidP="0030336C">
      <w:pPr>
        <w:pStyle w:val="ListParagraph"/>
        <w:numPr>
          <w:ilvl w:val="0"/>
          <w:numId w:val="9"/>
        </w:numPr>
        <w:spacing w:after="160" w:line="259" w:lineRule="auto"/>
        <w:ind w:left="1701" w:hanging="621"/>
        <w:rPr>
          <w:rFonts w:ascii="Arial" w:hAnsi="Arial" w:cs="Arial"/>
          <w:sz w:val="24"/>
          <w:szCs w:val="24"/>
        </w:rPr>
      </w:pPr>
      <w:r w:rsidRPr="00930345">
        <w:rPr>
          <w:rFonts w:ascii="Arial" w:hAnsi="Arial" w:cs="Arial"/>
          <w:sz w:val="24"/>
          <w:szCs w:val="24"/>
        </w:rPr>
        <w:t>After F sends a web request to the Web Server (WS).</w:t>
      </w:r>
    </w:p>
    <w:p w14:paraId="2EC1A23D" w14:textId="77777777" w:rsidR="00383645" w:rsidRPr="00930345" w:rsidRDefault="00383645" w:rsidP="0030336C">
      <w:pPr>
        <w:pStyle w:val="ListParagraph"/>
        <w:numPr>
          <w:ilvl w:val="0"/>
          <w:numId w:val="9"/>
        </w:numPr>
        <w:spacing w:after="160" w:line="259" w:lineRule="auto"/>
        <w:ind w:left="1701" w:hanging="621"/>
        <w:rPr>
          <w:rFonts w:ascii="Arial" w:hAnsi="Arial" w:cs="Arial"/>
          <w:sz w:val="24"/>
          <w:szCs w:val="24"/>
        </w:rPr>
      </w:pPr>
      <w:r w:rsidRPr="00930345">
        <w:rPr>
          <w:rFonts w:ascii="Arial" w:hAnsi="Arial" w:cs="Arial"/>
          <w:sz w:val="24"/>
          <w:szCs w:val="24"/>
        </w:rPr>
        <w:t>After the Web Server (WS) replies to F.</w:t>
      </w:r>
    </w:p>
    <w:p w14:paraId="5579D4C7" w14:textId="77777777" w:rsidR="00383645" w:rsidRPr="00930345" w:rsidRDefault="00383645" w:rsidP="0030336C">
      <w:pPr>
        <w:pStyle w:val="ListParagraph"/>
        <w:numPr>
          <w:ilvl w:val="0"/>
          <w:numId w:val="9"/>
        </w:numPr>
        <w:spacing w:after="160" w:line="259" w:lineRule="auto"/>
        <w:ind w:left="1701" w:hanging="621"/>
        <w:rPr>
          <w:rFonts w:ascii="Arial" w:hAnsi="Arial" w:cs="Arial"/>
          <w:sz w:val="24"/>
          <w:szCs w:val="24"/>
        </w:rPr>
      </w:pPr>
      <w:r w:rsidRPr="00930345">
        <w:rPr>
          <w:rFonts w:ascii="Arial" w:hAnsi="Arial" w:cs="Arial"/>
          <w:sz w:val="24"/>
          <w:szCs w:val="24"/>
        </w:rPr>
        <w:t xml:space="preserve">After C sends a web request to the File Server (FS). </w:t>
      </w:r>
    </w:p>
    <w:p w14:paraId="3DE4AF3C" w14:textId="77777777" w:rsidR="00383645" w:rsidRPr="00930345" w:rsidRDefault="00383645" w:rsidP="0030336C">
      <w:pPr>
        <w:pStyle w:val="ListParagraph"/>
        <w:numPr>
          <w:ilvl w:val="0"/>
          <w:numId w:val="9"/>
        </w:numPr>
        <w:spacing w:after="160" w:line="259" w:lineRule="auto"/>
        <w:ind w:left="1701" w:hanging="621"/>
        <w:rPr>
          <w:rFonts w:ascii="Arial" w:hAnsi="Arial" w:cs="Arial"/>
          <w:sz w:val="24"/>
          <w:szCs w:val="24"/>
        </w:rPr>
      </w:pPr>
      <w:r w:rsidRPr="00930345">
        <w:rPr>
          <w:rFonts w:ascii="Arial" w:hAnsi="Arial" w:cs="Arial"/>
          <w:sz w:val="24"/>
          <w:szCs w:val="24"/>
        </w:rPr>
        <w:t xml:space="preserve">After the File Server (FS) replies to C. </w:t>
      </w:r>
    </w:p>
    <w:p w14:paraId="09235B94" w14:textId="77777777" w:rsidR="00383645" w:rsidRPr="00930345" w:rsidRDefault="00383645" w:rsidP="0030336C">
      <w:pPr>
        <w:pStyle w:val="ListParagraph"/>
        <w:numPr>
          <w:ilvl w:val="0"/>
          <w:numId w:val="9"/>
        </w:numPr>
        <w:spacing w:after="160" w:line="259" w:lineRule="auto"/>
        <w:ind w:left="1701" w:hanging="621"/>
        <w:rPr>
          <w:rFonts w:ascii="Arial" w:hAnsi="Arial" w:cs="Arial"/>
          <w:sz w:val="24"/>
          <w:szCs w:val="24"/>
        </w:rPr>
      </w:pPr>
      <w:r w:rsidRPr="00930345">
        <w:rPr>
          <w:rFonts w:ascii="Arial" w:hAnsi="Arial" w:cs="Arial"/>
          <w:sz w:val="24"/>
          <w:szCs w:val="24"/>
        </w:rPr>
        <w:t xml:space="preserve">After E sends a web request to the File Server (FS). </w:t>
      </w:r>
    </w:p>
    <w:p w14:paraId="2C7CFAE2" w14:textId="02F7352C" w:rsidR="00383645" w:rsidRPr="00930345" w:rsidRDefault="0030336C" w:rsidP="0030336C">
      <w:pPr>
        <w:pStyle w:val="ListParagraph"/>
        <w:numPr>
          <w:ilvl w:val="0"/>
          <w:numId w:val="9"/>
        </w:numPr>
        <w:spacing w:after="160" w:line="259" w:lineRule="auto"/>
        <w:ind w:left="1701" w:hanging="62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383645" w:rsidRPr="00930345">
        <w:rPr>
          <w:rFonts w:ascii="Arial" w:hAnsi="Arial" w:cs="Arial"/>
          <w:sz w:val="24"/>
          <w:szCs w:val="24"/>
        </w:rPr>
        <w:t xml:space="preserve">fter the File Server (FS) replies to E. </w:t>
      </w:r>
    </w:p>
    <w:p w14:paraId="51B179D5" w14:textId="77777777" w:rsidR="00383645" w:rsidRDefault="00383645" w:rsidP="00383645">
      <w:pPr>
        <w:pStyle w:val="ListParagraph"/>
        <w:ind w:left="1440"/>
      </w:pPr>
    </w:p>
    <w:tbl>
      <w:tblPr>
        <w:tblStyle w:val="TableGrid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1275"/>
        <w:gridCol w:w="1701"/>
        <w:gridCol w:w="851"/>
        <w:gridCol w:w="1417"/>
        <w:gridCol w:w="851"/>
        <w:gridCol w:w="1534"/>
        <w:gridCol w:w="966"/>
      </w:tblGrid>
      <w:tr w:rsidR="00383645" w:rsidRPr="00B271BD" w14:paraId="04F1743D" w14:textId="77777777" w:rsidTr="00E76142">
        <w:tc>
          <w:tcPr>
            <w:tcW w:w="1275" w:type="dxa"/>
            <w:vMerge w:val="restart"/>
          </w:tcPr>
          <w:p w14:paraId="209BB008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Scenario</w:t>
            </w:r>
          </w:p>
        </w:tc>
        <w:tc>
          <w:tcPr>
            <w:tcW w:w="2552" w:type="dxa"/>
            <w:gridSpan w:val="2"/>
          </w:tcPr>
          <w:p w14:paraId="0FBCD99B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Switch X</w:t>
            </w:r>
          </w:p>
        </w:tc>
        <w:tc>
          <w:tcPr>
            <w:tcW w:w="2268" w:type="dxa"/>
            <w:gridSpan w:val="2"/>
          </w:tcPr>
          <w:p w14:paraId="5AF4D9B6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Switch Y</w:t>
            </w:r>
          </w:p>
        </w:tc>
        <w:tc>
          <w:tcPr>
            <w:tcW w:w="2500" w:type="dxa"/>
            <w:gridSpan w:val="2"/>
          </w:tcPr>
          <w:p w14:paraId="7E51031D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Switch Z</w:t>
            </w:r>
          </w:p>
        </w:tc>
      </w:tr>
      <w:tr w:rsidR="00383645" w:rsidRPr="00B271BD" w14:paraId="6AFA74F8" w14:textId="77777777" w:rsidTr="00E76142">
        <w:tc>
          <w:tcPr>
            <w:tcW w:w="1275" w:type="dxa"/>
            <w:vMerge/>
          </w:tcPr>
          <w:p w14:paraId="3E04EFA6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701" w:type="dxa"/>
          </w:tcPr>
          <w:p w14:paraId="5E6A8294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MAC (device)</w:t>
            </w:r>
          </w:p>
        </w:tc>
        <w:tc>
          <w:tcPr>
            <w:tcW w:w="851" w:type="dxa"/>
          </w:tcPr>
          <w:p w14:paraId="37204859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Port</w:t>
            </w:r>
          </w:p>
        </w:tc>
        <w:tc>
          <w:tcPr>
            <w:tcW w:w="1417" w:type="dxa"/>
          </w:tcPr>
          <w:p w14:paraId="6C845D57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MAC (device)</w:t>
            </w:r>
          </w:p>
        </w:tc>
        <w:tc>
          <w:tcPr>
            <w:tcW w:w="851" w:type="dxa"/>
          </w:tcPr>
          <w:p w14:paraId="2CFDB8BC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Port</w:t>
            </w:r>
          </w:p>
        </w:tc>
        <w:tc>
          <w:tcPr>
            <w:tcW w:w="1534" w:type="dxa"/>
          </w:tcPr>
          <w:p w14:paraId="1CA4CDF4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MAC (device)</w:t>
            </w:r>
          </w:p>
        </w:tc>
        <w:tc>
          <w:tcPr>
            <w:tcW w:w="966" w:type="dxa"/>
          </w:tcPr>
          <w:p w14:paraId="797DD251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Port</w:t>
            </w:r>
          </w:p>
        </w:tc>
      </w:tr>
      <w:tr w:rsidR="00383645" w:rsidRPr="00B271BD" w14:paraId="37B9D3D1" w14:textId="77777777" w:rsidTr="00E76142">
        <w:tc>
          <w:tcPr>
            <w:tcW w:w="1275" w:type="dxa"/>
          </w:tcPr>
          <w:p w14:paraId="25663E90" w14:textId="70600034" w:rsidR="00383645" w:rsidRPr="00B271BD" w:rsidRDefault="00383645" w:rsidP="00930345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b/>
                <w:bCs/>
              </w:rPr>
            </w:pPr>
          </w:p>
        </w:tc>
        <w:tc>
          <w:tcPr>
            <w:tcW w:w="1701" w:type="dxa"/>
          </w:tcPr>
          <w:p w14:paraId="5E7AE683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2BEA2561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417" w:type="dxa"/>
          </w:tcPr>
          <w:p w14:paraId="50A8C265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75367375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534" w:type="dxa"/>
          </w:tcPr>
          <w:p w14:paraId="44F83661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966" w:type="dxa"/>
          </w:tcPr>
          <w:p w14:paraId="014B1038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</w:tr>
      <w:tr w:rsidR="00383645" w:rsidRPr="00B271BD" w14:paraId="38C097E7" w14:textId="77777777" w:rsidTr="00E76142">
        <w:tc>
          <w:tcPr>
            <w:tcW w:w="1275" w:type="dxa"/>
          </w:tcPr>
          <w:p w14:paraId="6EFFB77D" w14:textId="2DF4BBA9" w:rsidR="00383645" w:rsidRPr="00B271BD" w:rsidRDefault="00383645" w:rsidP="00930345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b/>
                <w:bCs/>
              </w:rPr>
            </w:pPr>
          </w:p>
        </w:tc>
        <w:tc>
          <w:tcPr>
            <w:tcW w:w="1701" w:type="dxa"/>
          </w:tcPr>
          <w:p w14:paraId="632F3569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2520F8DA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417" w:type="dxa"/>
          </w:tcPr>
          <w:p w14:paraId="7CF798C3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41AC5B50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534" w:type="dxa"/>
          </w:tcPr>
          <w:p w14:paraId="0C37EA40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966" w:type="dxa"/>
          </w:tcPr>
          <w:p w14:paraId="58225916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</w:tr>
      <w:tr w:rsidR="00383645" w:rsidRPr="00B271BD" w14:paraId="729505F0" w14:textId="77777777" w:rsidTr="00E76142">
        <w:tc>
          <w:tcPr>
            <w:tcW w:w="1275" w:type="dxa"/>
          </w:tcPr>
          <w:p w14:paraId="4F905CDF" w14:textId="77777777" w:rsidR="00383645" w:rsidRPr="00B271BD" w:rsidRDefault="00383645" w:rsidP="00930345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3</w:t>
            </w:r>
          </w:p>
        </w:tc>
        <w:tc>
          <w:tcPr>
            <w:tcW w:w="1701" w:type="dxa"/>
          </w:tcPr>
          <w:p w14:paraId="7047BCB0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0B1E9870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417" w:type="dxa"/>
          </w:tcPr>
          <w:p w14:paraId="2FCAB4C4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0E857FE6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534" w:type="dxa"/>
          </w:tcPr>
          <w:p w14:paraId="328852FA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966" w:type="dxa"/>
          </w:tcPr>
          <w:p w14:paraId="32E4120B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</w:tr>
      <w:tr w:rsidR="00383645" w:rsidRPr="00B271BD" w14:paraId="275155C7" w14:textId="77777777" w:rsidTr="00E76142">
        <w:tc>
          <w:tcPr>
            <w:tcW w:w="1275" w:type="dxa"/>
          </w:tcPr>
          <w:p w14:paraId="5A11AF23" w14:textId="77777777" w:rsidR="00383645" w:rsidRPr="00B271BD" w:rsidRDefault="00383645" w:rsidP="00930345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4</w:t>
            </w:r>
          </w:p>
        </w:tc>
        <w:tc>
          <w:tcPr>
            <w:tcW w:w="1701" w:type="dxa"/>
          </w:tcPr>
          <w:p w14:paraId="7378C1BB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7AAD11F9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417" w:type="dxa"/>
          </w:tcPr>
          <w:p w14:paraId="5C978527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3BDC0136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534" w:type="dxa"/>
          </w:tcPr>
          <w:p w14:paraId="02273882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966" w:type="dxa"/>
          </w:tcPr>
          <w:p w14:paraId="35AF7612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</w:tr>
      <w:tr w:rsidR="00383645" w:rsidRPr="00B271BD" w14:paraId="35214B53" w14:textId="77777777" w:rsidTr="00E76142">
        <w:tc>
          <w:tcPr>
            <w:tcW w:w="1275" w:type="dxa"/>
          </w:tcPr>
          <w:p w14:paraId="7654777A" w14:textId="20D0041C" w:rsidR="00383645" w:rsidRPr="00B271BD" w:rsidRDefault="00383645" w:rsidP="00930345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b/>
                <w:bCs/>
              </w:rPr>
            </w:pPr>
          </w:p>
        </w:tc>
        <w:tc>
          <w:tcPr>
            <w:tcW w:w="1701" w:type="dxa"/>
          </w:tcPr>
          <w:p w14:paraId="21786867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2349EC3F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417" w:type="dxa"/>
          </w:tcPr>
          <w:p w14:paraId="65F8E289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18177DB6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534" w:type="dxa"/>
          </w:tcPr>
          <w:p w14:paraId="583E5DB9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966" w:type="dxa"/>
          </w:tcPr>
          <w:p w14:paraId="6B9E5B4B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</w:tr>
      <w:tr w:rsidR="00383645" w:rsidRPr="00B271BD" w14:paraId="0AAA2119" w14:textId="77777777" w:rsidTr="00E76142">
        <w:tc>
          <w:tcPr>
            <w:tcW w:w="1275" w:type="dxa"/>
          </w:tcPr>
          <w:p w14:paraId="59538B63" w14:textId="77777777" w:rsidR="00383645" w:rsidRPr="00B271BD" w:rsidRDefault="00383645" w:rsidP="00930345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6</w:t>
            </w:r>
          </w:p>
        </w:tc>
        <w:tc>
          <w:tcPr>
            <w:tcW w:w="1701" w:type="dxa"/>
          </w:tcPr>
          <w:p w14:paraId="751745CE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18DDDECF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417" w:type="dxa"/>
          </w:tcPr>
          <w:p w14:paraId="12B95F21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6C8323BE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534" w:type="dxa"/>
          </w:tcPr>
          <w:p w14:paraId="7DFF170C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966" w:type="dxa"/>
          </w:tcPr>
          <w:p w14:paraId="3E241E45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</w:tr>
      <w:tr w:rsidR="00383645" w:rsidRPr="00B271BD" w14:paraId="29A5510A" w14:textId="77777777" w:rsidTr="00E76142">
        <w:tc>
          <w:tcPr>
            <w:tcW w:w="1275" w:type="dxa"/>
          </w:tcPr>
          <w:p w14:paraId="3BC4825E" w14:textId="77777777" w:rsidR="00383645" w:rsidRPr="00B271BD" w:rsidRDefault="00383645" w:rsidP="00930345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7</w:t>
            </w:r>
          </w:p>
        </w:tc>
        <w:tc>
          <w:tcPr>
            <w:tcW w:w="1701" w:type="dxa"/>
          </w:tcPr>
          <w:p w14:paraId="7CCA1228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6F2789B4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417" w:type="dxa"/>
          </w:tcPr>
          <w:p w14:paraId="5ADAC449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15A91524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534" w:type="dxa"/>
          </w:tcPr>
          <w:p w14:paraId="129CB9C8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966" w:type="dxa"/>
          </w:tcPr>
          <w:p w14:paraId="218FEDDF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</w:tr>
      <w:tr w:rsidR="00383645" w:rsidRPr="00B271BD" w14:paraId="66F73B18" w14:textId="77777777" w:rsidTr="00E76142">
        <w:tc>
          <w:tcPr>
            <w:tcW w:w="1275" w:type="dxa"/>
          </w:tcPr>
          <w:p w14:paraId="4622BBFB" w14:textId="77777777" w:rsidR="00383645" w:rsidRPr="00B271BD" w:rsidRDefault="00383645" w:rsidP="00930345">
            <w:pPr>
              <w:pStyle w:val="ListParagraph"/>
              <w:numPr>
                <w:ilvl w:val="0"/>
                <w:numId w:val="10"/>
              </w:numPr>
              <w:rPr>
                <w:rFonts w:ascii="Georgia" w:hAnsi="Georgia"/>
                <w:b/>
                <w:bCs/>
              </w:rPr>
            </w:pPr>
            <w:r w:rsidRPr="00B271BD">
              <w:rPr>
                <w:rFonts w:ascii="Georgia" w:hAnsi="Georgia"/>
                <w:b/>
                <w:bCs/>
              </w:rPr>
              <w:t>8</w:t>
            </w:r>
          </w:p>
        </w:tc>
        <w:tc>
          <w:tcPr>
            <w:tcW w:w="1701" w:type="dxa"/>
          </w:tcPr>
          <w:p w14:paraId="3D9273BC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366ECE30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417" w:type="dxa"/>
          </w:tcPr>
          <w:p w14:paraId="53E8C793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851" w:type="dxa"/>
          </w:tcPr>
          <w:p w14:paraId="243D3ED3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1534" w:type="dxa"/>
          </w:tcPr>
          <w:p w14:paraId="5C9FF81F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  <w:tc>
          <w:tcPr>
            <w:tcW w:w="966" w:type="dxa"/>
          </w:tcPr>
          <w:p w14:paraId="7FFEA46F" w14:textId="77777777" w:rsidR="00383645" w:rsidRPr="00B271BD" w:rsidRDefault="00383645" w:rsidP="004F06E1">
            <w:pPr>
              <w:pStyle w:val="ListParagraph"/>
              <w:ind w:left="0"/>
              <w:rPr>
                <w:rFonts w:ascii="Georgia" w:hAnsi="Georgia"/>
                <w:b/>
                <w:bCs/>
              </w:rPr>
            </w:pPr>
          </w:p>
        </w:tc>
      </w:tr>
    </w:tbl>
    <w:p w14:paraId="680E17C9" w14:textId="6579F3DC" w:rsidR="005B2D88" w:rsidRPr="00D61B64" w:rsidRDefault="000B14DD" w:rsidP="00D61B64">
      <w:pPr>
        <w:spacing w:after="120" w:line="360" w:lineRule="auto"/>
        <w:ind w:right="827"/>
        <w:jc w:val="center"/>
        <w:rPr>
          <w:rFonts w:ascii="Arial" w:hAnsi="Arial" w:cs="Arial"/>
          <w:b/>
          <w:bCs/>
          <w:sz w:val="24"/>
          <w:szCs w:val="24"/>
        </w:rPr>
      </w:pPr>
      <w:r w:rsidRPr="00D61B64">
        <w:rPr>
          <w:rFonts w:ascii="Arial" w:hAnsi="Arial" w:cs="Arial"/>
          <w:b/>
          <w:bCs/>
          <w:sz w:val="24"/>
          <w:szCs w:val="24"/>
        </w:rPr>
        <w:t xml:space="preserve">Table 1 </w:t>
      </w:r>
      <w:r w:rsidR="00D61B64" w:rsidRPr="00D61B64">
        <w:rPr>
          <w:rFonts w:ascii="Arial" w:hAnsi="Arial" w:cs="Arial"/>
          <w:b/>
          <w:bCs/>
          <w:sz w:val="24"/>
          <w:szCs w:val="24"/>
        </w:rPr>
        <w:t>Mac</w:t>
      </w:r>
      <w:r w:rsidR="005406A4">
        <w:rPr>
          <w:rFonts w:ascii="Arial" w:hAnsi="Arial" w:cs="Arial"/>
          <w:b/>
          <w:bCs/>
          <w:sz w:val="24"/>
          <w:szCs w:val="24"/>
        </w:rPr>
        <w:t>-A</w:t>
      </w:r>
      <w:r w:rsidR="00D61B64" w:rsidRPr="00D61B64">
        <w:rPr>
          <w:rFonts w:ascii="Arial" w:hAnsi="Arial" w:cs="Arial"/>
          <w:b/>
          <w:bCs/>
          <w:sz w:val="24"/>
          <w:szCs w:val="24"/>
        </w:rPr>
        <w:t>ddress Tables for each switch</w:t>
      </w:r>
    </w:p>
    <w:p w14:paraId="7137BB4C" w14:textId="4B3DB407" w:rsidR="00F222D4" w:rsidRPr="000B14DD" w:rsidRDefault="00F222D4" w:rsidP="005406A4">
      <w:pPr>
        <w:pStyle w:val="Marks"/>
        <w:numPr>
          <w:ilvl w:val="0"/>
          <w:numId w:val="33"/>
        </w:numPr>
      </w:pPr>
      <w:r w:rsidRPr="000B14DD">
        <w:t>marks)</w:t>
      </w:r>
    </w:p>
    <w:p w14:paraId="409F1E3D" w14:textId="0C9CEC4B" w:rsidR="00946894" w:rsidRPr="00946894" w:rsidRDefault="00946894" w:rsidP="005406A4">
      <w:pPr>
        <w:pStyle w:val="QuestionText"/>
        <w:numPr>
          <w:ilvl w:val="0"/>
          <w:numId w:val="13"/>
        </w:numPr>
        <w:rPr>
          <w:rFonts w:ascii="Arial" w:hAnsi="Arial" w:cs="Arial"/>
        </w:rPr>
      </w:pPr>
      <w:r w:rsidRPr="00946894">
        <w:rPr>
          <w:rFonts w:ascii="Arial" w:hAnsi="Arial" w:cs="Arial"/>
        </w:rPr>
        <w:t>What is a VLAN? Discuss 3 reasons to include VLANs in your network design</w:t>
      </w:r>
      <w:r w:rsidR="005406A4">
        <w:rPr>
          <w:rFonts w:ascii="Arial" w:hAnsi="Arial" w:cs="Arial"/>
        </w:rPr>
        <w:t>.</w:t>
      </w:r>
    </w:p>
    <w:p w14:paraId="3357DDEE" w14:textId="77777777" w:rsidR="00946894" w:rsidRDefault="00946894" w:rsidP="00946894">
      <w:pPr>
        <w:pStyle w:val="Marks"/>
      </w:pPr>
      <w:r>
        <w:t>(10 marks)</w:t>
      </w:r>
    </w:p>
    <w:p w14:paraId="22AD4218" w14:textId="77777777" w:rsidR="00735A59" w:rsidRDefault="00735A59" w:rsidP="0038165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9D5100" w14:textId="77777777" w:rsidR="00285464" w:rsidRDefault="00285464">
      <w:pPr>
        <w:spacing w:after="0" w:line="240" w:lineRule="auto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br w:type="page"/>
      </w:r>
    </w:p>
    <w:p w14:paraId="7EBC7C15" w14:textId="238DA8B1" w:rsidR="00D563D0" w:rsidRDefault="000F1B15" w:rsidP="005421D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F1B15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Question </w:t>
      </w:r>
      <w:r w:rsidR="008E177D" w:rsidRPr="000F1B15">
        <w:rPr>
          <w:rFonts w:ascii="Arial" w:hAnsi="Arial" w:cs="Arial"/>
          <w:b/>
          <w:bCs/>
          <w:sz w:val="24"/>
          <w:szCs w:val="24"/>
          <w:u w:val="single"/>
        </w:rPr>
        <w:t>5</w:t>
      </w:r>
      <w:r w:rsidR="008E177D" w:rsidRPr="004E36DE">
        <w:rPr>
          <w:rFonts w:ascii="Arial" w:hAnsi="Arial" w:cs="Arial"/>
          <w:sz w:val="24"/>
          <w:szCs w:val="24"/>
        </w:rPr>
        <w:t xml:space="preserve">. </w:t>
      </w:r>
    </w:p>
    <w:p w14:paraId="060A1351" w14:textId="4B93C76B" w:rsidR="00383645" w:rsidRDefault="00383645" w:rsidP="0038165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DB8CA33" w14:textId="77777777" w:rsidR="000B14DD" w:rsidRDefault="000265D8" w:rsidP="000B14DD">
      <w:pPr>
        <w:pStyle w:val="a00"/>
        <w:numPr>
          <w:ilvl w:val="0"/>
          <w:numId w:val="18"/>
        </w:numPr>
        <w:rPr>
          <w:rFonts w:ascii="Arial" w:hAnsi="Arial" w:cs="Arial"/>
        </w:rPr>
      </w:pPr>
      <w:r w:rsidRPr="003954BA">
        <w:rPr>
          <w:rFonts w:ascii="Arial" w:hAnsi="Arial" w:cs="Arial"/>
        </w:rPr>
        <w:t>Indicate the role of a carrier signal in analogue transmission.</w:t>
      </w:r>
    </w:p>
    <w:p w14:paraId="13FD4B23" w14:textId="66D3E8C1" w:rsidR="000265D8" w:rsidRPr="000B14DD" w:rsidRDefault="000B14DD" w:rsidP="000B14DD">
      <w:pPr>
        <w:pStyle w:val="Marks"/>
      </w:pPr>
      <w:r>
        <w:t xml:space="preserve">(4 </w:t>
      </w:r>
      <w:r w:rsidR="000265D8" w:rsidRPr="0070169E">
        <w:t>marks)</w:t>
      </w:r>
    </w:p>
    <w:p w14:paraId="77383ADA" w14:textId="18EE465C" w:rsidR="000265D8" w:rsidRPr="003954BA" w:rsidRDefault="000265D8" w:rsidP="00F308AC">
      <w:pPr>
        <w:pStyle w:val="a00"/>
        <w:numPr>
          <w:ilvl w:val="0"/>
          <w:numId w:val="18"/>
        </w:numPr>
        <w:rPr>
          <w:rFonts w:ascii="Arial" w:hAnsi="Arial" w:cs="Arial"/>
        </w:rPr>
      </w:pPr>
      <w:r w:rsidRPr="003954BA">
        <w:rPr>
          <w:rFonts w:ascii="Arial" w:hAnsi="Arial" w:cs="Arial"/>
        </w:rPr>
        <w:t>Indicate which characteristics of an analog signal are changed to represent the digital signal in each of the following digital-to-analog conversion?</w:t>
      </w:r>
    </w:p>
    <w:p w14:paraId="4336C5CA" w14:textId="77777777" w:rsidR="000265D8" w:rsidRPr="003954BA" w:rsidRDefault="000265D8" w:rsidP="003954BA">
      <w:pPr>
        <w:pStyle w:val="a00"/>
        <w:numPr>
          <w:ilvl w:val="1"/>
          <w:numId w:val="19"/>
        </w:numPr>
        <w:rPr>
          <w:rFonts w:ascii="Arial" w:hAnsi="Arial" w:cs="Arial"/>
        </w:rPr>
      </w:pPr>
      <w:r w:rsidRPr="003954BA">
        <w:rPr>
          <w:rFonts w:ascii="Arial" w:hAnsi="Arial" w:cs="Arial"/>
        </w:rPr>
        <w:t>ASK</w:t>
      </w:r>
    </w:p>
    <w:p w14:paraId="274EB552" w14:textId="77777777" w:rsidR="000265D8" w:rsidRPr="003954BA" w:rsidRDefault="000265D8" w:rsidP="003954BA">
      <w:pPr>
        <w:pStyle w:val="a00"/>
        <w:numPr>
          <w:ilvl w:val="1"/>
          <w:numId w:val="19"/>
        </w:numPr>
        <w:rPr>
          <w:rFonts w:ascii="Arial" w:hAnsi="Arial" w:cs="Arial"/>
        </w:rPr>
      </w:pPr>
      <w:r w:rsidRPr="003954BA">
        <w:rPr>
          <w:rFonts w:ascii="Arial" w:hAnsi="Arial" w:cs="Arial"/>
        </w:rPr>
        <w:t>FSK</w:t>
      </w:r>
    </w:p>
    <w:p w14:paraId="118EC396" w14:textId="77777777" w:rsidR="000265D8" w:rsidRPr="003954BA" w:rsidRDefault="000265D8" w:rsidP="003954BA">
      <w:pPr>
        <w:pStyle w:val="a00"/>
        <w:numPr>
          <w:ilvl w:val="1"/>
          <w:numId w:val="19"/>
        </w:numPr>
        <w:rPr>
          <w:rFonts w:ascii="Arial" w:hAnsi="Arial" w:cs="Arial"/>
        </w:rPr>
      </w:pPr>
      <w:r w:rsidRPr="003954BA">
        <w:rPr>
          <w:rFonts w:ascii="Arial" w:hAnsi="Arial" w:cs="Arial"/>
        </w:rPr>
        <w:t>PSK</w:t>
      </w:r>
    </w:p>
    <w:p w14:paraId="2CF21F32" w14:textId="77777777" w:rsidR="000265D8" w:rsidRPr="003954BA" w:rsidRDefault="000265D8" w:rsidP="003954BA">
      <w:pPr>
        <w:pStyle w:val="a00"/>
        <w:numPr>
          <w:ilvl w:val="1"/>
          <w:numId w:val="19"/>
        </w:numPr>
        <w:rPr>
          <w:rFonts w:ascii="Arial" w:hAnsi="Arial" w:cs="Arial"/>
        </w:rPr>
      </w:pPr>
      <w:r w:rsidRPr="003954BA">
        <w:rPr>
          <w:rFonts w:ascii="Arial" w:hAnsi="Arial" w:cs="Arial"/>
        </w:rPr>
        <w:t>QAM</w:t>
      </w:r>
    </w:p>
    <w:p w14:paraId="5FA38280" w14:textId="0AB108EC" w:rsidR="000265D8" w:rsidRPr="0070169E" w:rsidRDefault="000B14DD" w:rsidP="000B14DD">
      <w:pPr>
        <w:pStyle w:val="Marks"/>
      </w:pPr>
      <w:r>
        <w:t xml:space="preserve">(4 </w:t>
      </w:r>
      <w:r w:rsidR="000265D8" w:rsidRPr="0070169E">
        <w:t>marks)</w:t>
      </w:r>
    </w:p>
    <w:p w14:paraId="412B691C" w14:textId="039B2107" w:rsidR="00C66C76" w:rsidRPr="003954BA" w:rsidRDefault="006A16F9" w:rsidP="00B10E45">
      <w:pPr>
        <w:pStyle w:val="a00"/>
        <w:rPr>
          <w:rFonts w:ascii="Arial" w:hAnsi="Arial" w:cs="Arial"/>
        </w:rPr>
      </w:pPr>
      <w:r>
        <w:rPr>
          <w:rFonts w:ascii="Arial" w:hAnsi="Arial" w:cs="Arial"/>
        </w:rPr>
        <w:t xml:space="preserve">(c) </w:t>
      </w:r>
      <w:r w:rsidR="00C66C76" w:rsidRPr="003954BA">
        <w:rPr>
          <w:rFonts w:ascii="Arial" w:hAnsi="Arial" w:cs="Arial"/>
        </w:rPr>
        <w:t>Explain why synchronisation is important in data communications.</w:t>
      </w:r>
    </w:p>
    <w:p w14:paraId="396C36B5" w14:textId="4A0AFB28" w:rsidR="00C66C76" w:rsidRPr="0070169E" w:rsidRDefault="00C66C76" w:rsidP="00C66C76">
      <w:pPr>
        <w:pStyle w:val="marks0"/>
        <w:rPr>
          <w:rFonts w:ascii="Arial" w:hAnsi="Arial" w:cs="Arial"/>
          <w:b w:val="0"/>
          <w:bCs/>
          <w:i w:val="0"/>
          <w:iCs/>
        </w:rPr>
      </w:pPr>
      <w:r w:rsidRPr="0070169E">
        <w:rPr>
          <w:rFonts w:ascii="Arial" w:hAnsi="Arial" w:cs="Arial"/>
          <w:b w:val="0"/>
          <w:bCs/>
          <w:i w:val="0"/>
          <w:iCs/>
        </w:rPr>
        <w:t>(5 marks)</w:t>
      </w:r>
    </w:p>
    <w:p w14:paraId="2251FC35" w14:textId="77777777" w:rsidR="006A16F9" w:rsidRPr="0070169E" w:rsidRDefault="006A16F9" w:rsidP="00C66C76">
      <w:pPr>
        <w:pStyle w:val="marks0"/>
        <w:rPr>
          <w:rFonts w:ascii="Arial" w:hAnsi="Arial" w:cs="Arial"/>
          <w:b w:val="0"/>
          <w:bCs/>
          <w:i w:val="0"/>
          <w:iCs/>
        </w:rPr>
      </w:pPr>
    </w:p>
    <w:p w14:paraId="077B87F0" w14:textId="0E23DDAA" w:rsidR="00C66C76" w:rsidRPr="003954BA" w:rsidRDefault="006A16F9" w:rsidP="006A16F9">
      <w:pPr>
        <w:pStyle w:val="a00"/>
        <w:rPr>
          <w:rFonts w:ascii="Arial" w:hAnsi="Arial" w:cs="Arial"/>
          <w:lang w:val="en-US"/>
        </w:rPr>
      </w:pPr>
      <w:r w:rsidRPr="006A16F9">
        <w:rPr>
          <w:rFonts w:ascii="Arial" w:hAnsi="Arial" w:cs="Arial"/>
          <w:lang w:val="en-US"/>
        </w:rPr>
        <w:t>(d</w:t>
      </w:r>
      <w:r>
        <w:rPr>
          <w:rFonts w:ascii="Arial" w:hAnsi="Arial" w:cs="Arial"/>
          <w:lang w:val="en-US"/>
        </w:rPr>
        <w:t xml:space="preserve">) </w:t>
      </w:r>
      <w:r w:rsidR="00C66C76" w:rsidRPr="003954BA">
        <w:rPr>
          <w:rFonts w:ascii="Arial" w:hAnsi="Arial" w:cs="Arial"/>
          <w:lang w:val="en-US"/>
        </w:rPr>
        <w:t>Draw a graph of the data stream 1110101, assuming that the last signal level has been positive, for the following encoding schemes: -</w:t>
      </w:r>
    </w:p>
    <w:p w14:paraId="291AAEEC" w14:textId="77777777" w:rsidR="00C66C76" w:rsidRPr="003954BA" w:rsidRDefault="00C66C76" w:rsidP="00C66C76">
      <w:pPr>
        <w:pStyle w:val="a00"/>
        <w:numPr>
          <w:ilvl w:val="1"/>
          <w:numId w:val="17"/>
        </w:numPr>
        <w:rPr>
          <w:rFonts w:ascii="Arial" w:hAnsi="Arial" w:cs="Arial"/>
          <w:lang w:val="en-US"/>
        </w:rPr>
      </w:pPr>
      <w:r w:rsidRPr="003954BA">
        <w:rPr>
          <w:rFonts w:ascii="Arial" w:hAnsi="Arial" w:cs="Arial"/>
          <w:lang w:val="en-US"/>
        </w:rPr>
        <w:t>NRZ – I</w:t>
      </w:r>
    </w:p>
    <w:p w14:paraId="7FB55811" w14:textId="77777777" w:rsidR="00C66C76" w:rsidRPr="003954BA" w:rsidRDefault="00C66C76" w:rsidP="00C66C76">
      <w:pPr>
        <w:pStyle w:val="a00"/>
        <w:numPr>
          <w:ilvl w:val="1"/>
          <w:numId w:val="17"/>
        </w:numPr>
        <w:rPr>
          <w:rFonts w:ascii="Arial" w:hAnsi="Arial" w:cs="Arial"/>
          <w:lang w:val="en-US"/>
        </w:rPr>
      </w:pPr>
      <w:r w:rsidRPr="003954BA">
        <w:rPr>
          <w:rFonts w:ascii="Arial" w:hAnsi="Arial" w:cs="Arial"/>
          <w:lang w:val="en-US"/>
        </w:rPr>
        <w:t>Manchester Encoding</w:t>
      </w:r>
    </w:p>
    <w:p w14:paraId="6B007730" w14:textId="054B8839" w:rsidR="00C66C76" w:rsidRPr="0070169E" w:rsidRDefault="00C66C76" w:rsidP="00C66C76">
      <w:pPr>
        <w:pStyle w:val="marks0"/>
        <w:rPr>
          <w:rFonts w:ascii="Arial" w:hAnsi="Arial" w:cs="Arial"/>
          <w:b w:val="0"/>
          <w:bCs/>
          <w:i w:val="0"/>
          <w:iCs/>
          <w:lang w:val="en-US"/>
        </w:rPr>
      </w:pPr>
      <w:r w:rsidRPr="0070169E">
        <w:rPr>
          <w:rFonts w:ascii="Arial" w:hAnsi="Arial" w:cs="Arial"/>
          <w:b w:val="0"/>
          <w:bCs/>
          <w:i w:val="0"/>
          <w:iCs/>
          <w:lang w:val="en-US"/>
        </w:rPr>
        <w:t>(1</w:t>
      </w:r>
      <w:r w:rsidR="00842D28">
        <w:rPr>
          <w:rFonts w:ascii="Arial" w:hAnsi="Arial" w:cs="Arial"/>
          <w:b w:val="0"/>
          <w:bCs/>
          <w:i w:val="0"/>
          <w:iCs/>
          <w:lang w:val="en-US"/>
        </w:rPr>
        <w:t>2</w:t>
      </w:r>
      <w:r w:rsidRPr="0070169E">
        <w:rPr>
          <w:rFonts w:ascii="Arial" w:hAnsi="Arial" w:cs="Arial"/>
          <w:b w:val="0"/>
          <w:bCs/>
          <w:i w:val="0"/>
          <w:iCs/>
          <w:lang w:val="en-US"/>
        </w:rPr>
        <w:t xml:space="preserve"> marks)</w:t>
      </w:r>
    </w:p>
    <w:p w14:paraId="0BE965C0" w14:textId="77777777" w:rsidR="00C66C76" w:rsidRPr="0070169E" w:rsidRDefault="00C66C76" w:rsidP="00C66C76">
      <w:pPr>
        <w:pStyle w:val="marks0"/>
        <w:rPr>
          <w:rFonts w:ascii="Arial" w:hAnsi="Arial" w:cs="Arial"/>
          <w:b w:val="0"/>
          <w:bCs/>
          <w:i w:val="0"/>
          <w:iCs/>
          <w:lang w:val="en-US"/>
        </w:rPr>
      </w:pPr>
    </w:p>
    <w:p w14:paraId="7ABE8DB2" w14:textId="77777777" w:rsidR="00C66C76" w:rsidRPr="003954BA" w:rsidRDefault="00C66C76" w:rsidP="00C66C76">
      <w:pPr>
        <w:pStyle w:val="QuestionText"/>
        <w:ind w:left="360"/>
        <w:rPr>
          <w:rFonts w:ascii="Arial" w:hAnsi="Arial" w:cs="Arial"/>
          <w:lang w:val="en-US"/>
        </w:rPr>
      </w:pPr>
    </w:p>
    <w:sectPr w:rsidR="00C66C76" w:rsidRPr="003954BA" w:rsidSect="00C05506">
      <w:headerReference w:type="default" r:id="rId14"/>
      <w:footerReference w:type="default" r:id="rId15"/>
      <w:pgSz w:w="11906" w:h="16838" w:code="9"/>
      <w:pgMar w:top="720" w:right="1134" w:bottom="720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B3047" w14:textId="77777777" w:rsidR="00B44E02" w:rsidRDefault="00B44E02" w:rsidP="00A178A1">
      <w:pPr>
        <w:spacing w:after="0" w:line="240" w:lineRule="auto"/>
      </w:pPr>
      <w:r>
        <w:separator/>
      </w:r>
    </w:p>
  </w:endnote>
  <w:endnote w:type="continuationSeparator" w:id="0">
    <w:p w14:paraId="0CFD1DC2" w14:textId="77777777" w:rsidR="00B44E02" w:rsidRDefault="00B44E02" w:rsidP="00A17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2FF04" w14:textId="40556558" w:rsidR="00DC0E8A" w:rsidRPr="00C43285" w:rsidRDefault="00255D07" w:rsidP="00C05506">
    <w:pPr>
      <w:pStyle w:val="Footer"/>
      <w:pBdr>
        <w:top w:val="single" w:sz="4" w:space="1" w:color="auto"/>
      </w:pBdr>
      <w:tabs>
        <w:tab w:val="clear" w:pos="9026"/>
        <w:tab w:val="right" w:pos="9639"/>
      </w:tabs>
      <w:ind w:right="-24"/>
      <w:rPr>
        <w:rFonts w:ascii="Arial" w:hAnsi="Arial" w:cs="Arial"/>
      </w:rPr>
    </w:pPr>
    <w:r>
      <w:rPr>
        <w:rFonts w:ascii="Arial" w:hAnsi="Arial" w:cs="Arial"/>
      </w:rPr>
      <w:t>Internetworking</w:t>
    </w:r>
    <w:r w:rsidR="003143BC">
      <w:rPr>
        <w:rFonts w:ascii="Arial" w:hAnsi="Arial" w:cs="Arial"/>
      </w:rPr>
      <w:t xml:space="preserve"> </w:t>
    </w:r>
    <w:r w:rsidR="003143BC">
      <w:rPr>
        <w:rFonts w:ascii="Arial" w:hAnsi="Arial" w:cs="Arial"/>
      </w:rPr>
      <w:tab/>
    </w:r>
    <w:r w:rsidR="003143BC">
      <w:rPr>
        <w:rFonts w:ascii="Arial" w:hAnsi="Arial" w:cs="Arial"/>
      </w:rPr>
      <w:tab/>
    </w:r>
    <w:r w:rsidR="00DC0E8A" w:rsidRPr="00C43285">
      <w:rPr>
        <w:rFonts w:ascii="Arial" w:hAnsi="Arial" w:cs="Arial"/>
      </w:rPr>
      <w:t xml:space="preserve">Page </w:t>
    </w:r>
    <w:r w:rsidR="00A43F77" w:rsidRPr="00C43285">
      <w:rPr>
        <w:rFonts w:ascii="Arial" w:hAnsi="Arial" w:cs="Arial"/>
        <w:bCs/>
      </w:rPr>
      <w:fldChar w:fldCharType="begin"/>
    </w:r>
    <w:r w:rsidR="00DC0E8A" w:rsidRPr="00C43285">
      <w:rPr>
        <w:rFonts w:ascii="Arial" w:hAnsi="Arial" w:cs="Arial"/>
        <w:bCs/>
      </w:rPr>
      <w:instrText xml:space="preserve"> PAGE </w:instrText>
    </w:r>
    <w:r w:rsidR="00A43F77" w:rsidRPr="00C43285">
      <w:rPr>
        <w:rFonts w:ascii="Arial" w:hAnsi="Arial" w:cs="Arial"/>
        <w:bCs/>
      </w:rPr>
      <w:fldChar w:fldCharType="separate"/>
    </w:r>
    <w:r w:rsidR="00B86D09">
      <w:rPr>
        <w:rFonts w:ascii="Arial" w:hAnsi="Arial" w:cs="Arial"/>
        <w:bCs/>
        <w:noProof/>
      </w:rPr>
      <w:t>4</w:t>
    </w:r>
    <w:r w:rsidR="00A43F77" w:rsidRPr="00C43285">
      <w:rPr>
        <w:rFonts w:ascii="Arial" w:hAnsi="Arial" w:cs="Arial"/>
        <w:bCs/>
      </w:rPr>
      <w:fldChar w:fldCharType="end"/>
    </w:r>
    <w:r w:rsidR="00DC0E8A" w:rsidRPr="00C43285">
      <w:rPr>
        <w:rFonts w:ascii="Arial" w:hAnsi="Arial" w:cs="Arial"/>
      </w:rPr>
      <w:t xml:space="preserve"> of </w:t>
    </w:r>
    <w:r w:rsidR="00A43F77" w:rsidRPr="00C43285">
      <w:rPr>
        <w:rFonts w:ascii="Arial" w:hAnsi="Arial" w:cs="Arial"/>
        <w:bCs/>
      </w:rPr>
      <w:fldChar w:fldCharType="begin"/>
    </w:r>
    <w:r w:rsidR="00DC0E8A" w:rsidRPr="00C43285">
      <w:rPr>
        <w:rFonts w:ascii="Arial" w:hAnsi="Arial" w:cs="Arial"/>
        <w:bCs/>
      </w:rPr>
      <w:instrText xml:space="preserve"> NUMPAGES  </w:instrText>
    </w:r>
    <w:r w:rsidR="00A43F77" w:rsidRPr="00C43285">
      <w:rPr>
        <w:rFonts w:ascii="Arial" w:hAnsi="Arial" w:cs="Arial"/>
        <w:bCs/>
      </w:rPr>
      <w:fldChar w:fldCharType="separate"/>
    </w:r>
    <w:r w:rsidR="00B86D09">
      <w:rPr>
        <w:rFonts w:ascii="Arial" w:hAnsi="Arial" w:cs="Arial"/>
        <w:bCs/>
        <w:noProof/>
      </w:rPr>
      <w:t>4</w:t>
    </w:r>
    <w:r w:rsidR="00A43F77" w:rsidRPr="00C43285">
      <w:rPr>
        <w:rFonts w:ascii="Arial" w:hAnsi="Arial" w:cs="Arial"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CFB45" w14:textId="77777777" w:rsidR="00B44E02" w:rsidRDefault="00B44E02" w:rsidP="00A178A1">
      <w:pPr>
        <w:spacing w:after="0" w:line="240" w:lineRule="auto"/>
      </w:pPr>
      <w:r>
        <w:separator/>
      </w:r>
    </w:p>
  </w:footnote>
  <w:footnote w:type="continuationSeparator" w:id="0">
    <w:p w14:paraId="2B304CDB" w14:textId="77777777" w:rsidR="00B44E02" w:rsidRDefault="00B44E02" w:rsidP="00A17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2B4A1" w14:textId="77C2129C" w:rsidR="00FA0B41" w:rsidRPr="003143BC" w:rsidRDefault="00DC0E8A" w:rsidP="00C05506">
    <w:pPr>
      <w:pStyle w:val="Header"/>
      <w:pBdr>
        <w:bottom w:val="single" w:sz="4" w:space="1" w:color="auto"/>
      </w:pBdr>
      <w:tabs>
        <w:tab w:val="clear" w:pos="4513"/>
        <w:tab w:val="clear" w:pos="9026"/>
        <w:tab w:val="center" w:pos="5233"/>
        <w:tab w:val="right" w:pos="9639"/>
      </w:tabs>
      <w:ind w:right="-24"/>
      <w:rPr>
        <w:rFonts w:ascii="Arial" w:hAnsi="Arial" w:cs="Arial"/>
      </w:rPr>
    </w:pPr>
    <w:r w:rsidRPr="003143BC">
      <w:rPr>
        <w:rFonts w:ascii="Arial" w:hAnsi="Arial" w:cs="Arial"/>
      </w:rPr>
      <w:t>Dundalk Institute of Technology</w:t>
    </w:r>
    <w:r w:rsidR="00F767E4" w:rsidRPr="003143BC">
      <w:rPr>
        <w:rFonts w:ascii="Arial" w:hAnsi="Arial" w:cs="Arial"/>
      </w:rPr>
      <w:tab/>
    </w:r>
    <w:r w:rsidR="00F767E4" w:rsidRPr="003143BC">
      <w:rPr>
        <w:rFonts w:ascii="Arial" w:hAnsi="Arial" w:cs="Arial"/>
      </w:rPr>
      <w:tab/>
    </w:r>
    <w:r w:rsidR="00122BDA">
      <w:rPr>
        <w:rFonts w:ascii="Arial" w:hAnsi="Arial" w:cs="Arial"/>
      </w:rPr>
      <w:t xml:space="preserve">May </w:t>
    </w:r>
    <w:r w:rsidR="00FA0B41">
      <w:rPr>
        <w:rFonts w:ascii="Arial" w:hAnsi="Arial" w:cs="Arial"/>
      </w:rPr>
      <w:t>202</w:t>
    </w:r>
    <w:r w:rsidR="00325E7E">
      <w:rPr>
        <w:rFonts w:ascii="Arial" w:hAnsi="Arial" w:cs="Arial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4E38"/>
    <w:multiLevelType w:val="hybridMultilevel"/>
    <w:tmpl w:val="0448767E"/>
    <w:lvl w:ilvl="0" w:tplc="02B0710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721EAA"/>
    <w:multiLevelType w:val="multilevel"/>
    <w:tmpl w:val="CF0A5FE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rFonts w:hint="default"/>
      </w:rPr>
    </w:lvl>
  </w:abstractNum>
  <w:abstractNum w:abstractNumId="2" w15:restartNumberingAfterBreak="0">
    <w:nsid w:val="07242F1A"/>
    <w:multiLevelType w:val="hybridMultilevel"/>
    <w:tmpl w:val="5EA08C78"/>
    <w:lvl w:ilvl="0" w:tplc="1CFEC61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6F5DDC"/>
    <w:multiLevelType w:val="hybridMultilevel"/>
    <w:tmpl w:val="FB244A70"/>
    <w:lvl w:ilvl="0" w:tplc="02B0710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D6AA8"/>
    <w:multiLevelType w:val="multilevel"/>
    <w:tmpl w:val="CF0A5FE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rFonts w:hint="default"/>
      </w:rPr>
    </w:lvl>
  </w:abstractNum>
  <w:abstractNum w:abstractNumId="5" w15:restartNumberingAfterBreak="0">
    <w:nsid w:val="087A5041"/>
    <w:multiLevelType w:val="hybridMultilevel"/>
    <w:tmpl w:val="E33AC8B2"/>
    <w:lvl w:ilvl="0" w:tplc="0F3E034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1D3C84"/>
    <w:multiLevelType w:val="hybridMultilevel"/>
    <w:tmpl w:val="198EDBD8"/>
    <w:lvl w:ilvl="0" w:tplc="8CD0835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E7B2B06"/>
    <w:multiLevelType w:val="hybridMultilevel"/>
    <w:tmpl w:val="B504EFB8"/>
    <w:lvl w:ilvl="0" w:tplc="AD1221FA">
      <w:start w:val="9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145FE"/>
    <w:multiLevelType w:val="hybridMultilevel"/>
    <w:tmpl w:val="4FB44090"/>
    <w:lvl w:ilvl="0" w:tplc="605E4BFC">
      <w:start w:val="4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22D73B9"/>
    <w:multiLevelType w:val="hybridMultilevel"/>
    <w:tmpl w:val="83024474"/>
    <w:lvl w:ilvl="0" w:tplc="41B88C94">
      <w:start w:val="14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8B2838"/>
    <w:multiLevelType w:val="hybridMultilevel"/>
    <w:tmpl w:val="EA80B4DA"/>
    <w:lvl w:ilvl="0" w:tplc="8F402A40">
      <w:start w:val="1"/>
      <w:numFmt w:val="lowerRoman"/>
      <w:lvlText w:val="(%1)"/>
      <w:lvlJc w:val="left"/>
      <w:pPr>
        <w:ind w:left="720" w:hanging="360"/>
      </w:pPr>
      <w:rPr>
        <w:rFonts w:ascii="Arial" w:hAnsi="Arial" w:cs="Aria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EA00F1"/>
    <w:multiLevelType w:val="multilevel"/>
    <w:tmpl w:val="B65689DA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Roman"/>
      <w:lvlText w:val="(%2)"/>
      <w:lvlJc w:val="left"/>
      <w:pPr>
        <w:tabs>
          <w:tab w:val="num" w:pos="1191"/>
        </w:tabs>
        <w:ind w:left="1191" w:hanging="831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2722" w:hanging="1134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A1D05F5"/>
    <w:multiLevelType w:val="hybridMultilevel"/>
    <w:tmpl w:val="0810BA32"/>
    <w:lvl w:ilvl="0" w:tplc="7BC0DAE4">
      <w:start w:val="2"/>
      <w:numFmt w:val="decimal"/>
      <w:lvlText w:val="(%1"/>
      <w:lvlJc w:val="left"/>
      <w:pPr>
        <w:ind w:left="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720" w:hanging="360"/>
      </w:pPr>
    </w:lvl>
    <w:lvl w:ilvl="2" w:tplc="1809001B" w:tentative="1">
      <w:start w:val="1"/>
      <w:numFmt w:val="lowerRoman"/>
      <w:lvlText w:val="%3."/>
      <w:lvlJc w:val="right"/>
      <w:pPr>
        <w:ind w:left="1440" w:hanging="180"/>
      </w:pPr>
    </w:lvl>
    <w:lvl w:ilvl="3" w:tplc="1809000F" w:tentative="1">
      <w:start w:val="1"/>
      <w:numFmt w:val="decimal"/>
      <w:lvlText w:val="%4."/>
      <w:lvlJc w:val="left"/>
      <w:pPr>
        <w:ind w:left="2160" w:hanging="360"/>
      </w:pPr>
    </w:lvl>
    <w:lvl w:ilvl="4" w:tplc="18090019" w:tentative="1">
      <w:start w:val="1"/>
      <w:numFmt w:val="lowerLetter"/>
      <w:lvlText w:val="%5."/>
      <w:lvlJc w:val="left"/>
      <w:pPr>
        <w:ind w:left="2880" w:hanging="360"/>
      </w:pPr>
    </w:lvl>
    <w:lvl w:ilvl="5" w:tplc="1809001B" w:tentative="1">
      <w:start w:val="1"/>
      <w:numFmt w:val="lowerRoman"/>
      <w:lvlText w:val="%6."/>
      <w:lvlJc w:val="right"/>
      <w:pPr>
        <w:ind w:left="3600" w:hanging="180"/>
      </w:pPr>
    </w:lvl>
    <w:lvl w:ilvl="6" w:tplc="1809000F" w:tentative="1">
      <w:start w:val="1"/>
      <w:numFmt w:val="decimal"/>
      <w:lvlText w:val="%7."/>
      <w:lvlJc w:val="left"/>
      <w:pPr>
        <w:ind w:left="4320" w:hanging="360"/>
      </w:pPr>
    </w:lvl>
    <w:lvl w:ilvl="7" w:tplc="18090019" w:tentative="1">
      <w:start w:val="1"/>
      <w:numFmt w:val="lowerLetter"/>
      <w:lvlText w:val="%8."/>
      <w:lvlJc w:val="left"/>
      <w:pPr>
        <w:ind w:left="5040" w:hanging="360"/>
      </w:pPr>
    </w:lvl>
    <w:lvl w:ilvl="8" w:tplc="1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24AA3863"/>
    <w:multiLevelType w:val="hybridMultilevel"/>
    <w:tmpl w:val="0D2CBFEA"/>
    <w:lvl w:ilvl="0" w:tplc="11147BD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DC06AB"/>
    <w:multiLevelType w:val="multilevel"/>
    <w:tmpl w:val="B65689DA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Roman"/>
      <w:lvlText w:val="(%2)"/>
      <w:lvlJc w:val="left"/>
      <w:pPr>
        <w:tabs>
          <w:tab w:val="num" w:pos="1191"/>
        </w:tabs>
        <w:ind w:left="1191" w:hanging="831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2722" w:hanging="1134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54B30CA"/>
    <w:multiLevelType w:val="hybridMultilevel"/>
    <w:tmpl w:val="B9D82738"/>
    <w:lvl w:ilvl="0" w:tplc="4D9CE444">
      <w:start w:val="1"/>
      <w:numFmt w:val="lowerLetter"/>
      <w:lvlText w:val="(%1)"/>
      <w:lvlJc w:val="left"/>
      <w:pPr>
        <w:ind w:left="360" w:hanging="360"/>
      </w:pPr>
    </w:lvl>
    <w:lvl w:ilvl="1" w:tplc="18090019">
      <w:start w:val="1"/>
      <w:numFmt w:val="lowerLetter"/>
      <w:lvlText w:val="%2."/>
      <w:lvlJc w:val="left"/>
      <w:pPr>
        <w:ind w:left="1080" w:hanging="360"/>
      </w:pPr>
    </w:lvl>
    <w:lvl w:ilvl="2" w:tplc="1809001B">
      <w:start w:val="1"/>
      <w:numFmt w:val="lowerRoman"/>
      <w:lvlText w:val="%3."/>
      <w:lvlJc w:val="right"/>
      <w:pPr>
        <w:ind w:left="1800" w:hanging="180"/>
      </w:pPr>
    </w:lvl>
    <w:lvl w:ilvl="3" w:tplc="1809000F">
      <w:start w:val="1"/>
      <w:numFmt w:val="decimal"/>
      <w:lvlText w:val="%4."/>
      <w:lvlJc w:val="left"/>
      <w:pPr>
        <w:ind w:left="2520" w:hanging="360"/>
      </w:pPr>
    </w:lvl>
    <w:lvl w:ilvl="4" w:tplc="18090019">
      <w:start w:val="1"/>
      <w:numFmt w:val="lowerLetter"/>
      <w:lvlText w:val="%5."/>
      <w:lvlJc w:val="left"/>
      <w:pPr>
        <w:ind w:left="3240" w:hanging="360"/>
      </w:pPr>
    </w:lvl>
    <w:lvl w:ilvl="5" w:tplc="1809001B">
      <w:start w:val="1"/>
      <w:numFmt w:val="lowerRoman"/>
      <w:lvlText w:val="%6."/>
      <w:lvlJc w:val="right"/>
      <w:pPr>
        <w:ind w:left="3960" w:hanging="180"/>
      </w:pPr>
    </w:lvl>
    <w:lvl w:ilvl="6" w:tplc="1809000F">
      <w:start w:val="1"/>
      <w:numFmt w:val="decimal"/>
      <w:lvlText w:val="%7."/>
      <w:lvlJc w:val="left"/>
      <w:pPr>
        <w:ind w:left="4680" w:hanging="360"/>
      </w:pPr>
    </w:lvl>
    <w:lvl w:ilvl="7" w:tplc="18090019">
      <w:start w:val="1"/>
      <w:numFmt w:val="lowerLetter"/>
      <w:lvlText w:val="%8."/>
      <w:lvlJc w:val="left"/>
      <w:pPr>
        <w:ind w:left="5400" w:hanging="360"/>
      </w:pPr>
    </w:lvl>
    <w:lvl w:ilvl="8" w:tplc="18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2922BB9"/>
    <w:multiLevelType w:val="multilevel"/>
    <w:tmpl w:val="B65689DA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Roman"/>
      <w:lvlText w:val="(%2)"/>
      <w:lvlJc w:val="left"/>
      <w:pPr>
        <w:tabs>
          <w:tab w:val="num" w:pos="1191"/>
        </w:tabs>
        <w:ind w:left="1191" w:hanging="831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2722" w:hanging="1134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BA25AA"/>
    <w:multiLevelType w:val="hybridMultilevel"/>
    <w:tmpl w:val="728C08D0"/>
    <w:lvl w:ilvl="0" w:tplc="E1A8AA96">
      <w:start w:val="1"/>
      <w:numFmt w:val="lowerLetter"/>
      <w:lvlText w:val="%1)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305376"/>
    <w:multiLevelType w:val="hybridMultilevel"/>
    <w:tmpl w:val="DA8CD3A4"/>
    <w:lvl w:ilvl="0" w:tplc="AD1221FA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7B2474"/>
    <w:multiLevelType w:val="multilevel"/>
    <w:tmpl w:val="1F50AB82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rFonts w:hint="default"/>
      </w:rPr>
    </w:lvl>
  </w:abstractNum>
  <w:abstractNum w:abstractNumId="20" w15:restartNumberingAfterBreak="0">
    <w:nsid w:val="5694363C"/>
    <w:multiLevelType w:val="hybridMultilevel"/>
    <w:tmpl w:val="47D2DA38"/>
    <w:lvl w:ilvl="0" w:tplc="B8B22AA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D44D90"/>
    <w:multiLevelType w:val="hybridMultilevel"/>
    <w:tmpl w:val="E3EC8148"/>
    <w:lvl w:ilvl="0" w:tplc="18090019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A2E664A"/>
    <w:multiLevelType w:val="hybridMultilevel"/>
    <w:tmpl w:val="C48488CE"/>
    <w:lvl w:ilvl="0" w:tplc="D2524588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theme="minorBidi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CE1745"/>
    <w:multiLevelType w:val="multilevel"/>
    <w:tmpl w:val="8DDCBF3E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44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760" w:hanging="180"/>
      </w:pPr>
      <w:rPr>
        <w:rFonts w:hint="default"/>
      </w:rPr>
    </w:lvl>
  </w:abstractNum>
  <w:abstractNum w:abstractNumId="24" w15:restartNumberingAfterBreak="0">
    <w:nsid w:val="5DBA6FA8"/>
    <w:multiLevelType w:val="hybridMultilevel"/>
    <w:tmpl w:val="1B166454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133731"/>
    <w:multiLevelType w:val="hybridMultilevel"/>
    <w:tmpl w:val="3864C402"/>
    <w:lvl w:ilvl="0" w:tplc="FD042BD0">
      <w:start w:val="8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708723C"/>
    <w:multiLevelType w:val="hybridMultilevel"/>
    <w:tmpl w:val="5D4C9C6E"/>
    <w:lvl w:ilvl="0" w:tplc="1FFAF9F8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2B07104">
      <w:start w:val="1"/>
      <w:numFmt w:val="lowerRoman"/>
      <w:lvlText w:val="(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A69C9C">
      <w:start w:val="7"/>
      <w:numFmt w:val="decimal"/>
      <w:lvlText w:val="(%5"/>
      <w:lvlJc w:val="left"/>
      <w:pPr>
        <w:ind w:left="3600" w:hanging="360"/>
      </w:pPr>
      <w:rPr>
        <w:rFonts w:hint="default"/>
      </w:rPr>
    </w:lvl>
    <w:lvl w:ilvl="5" w:tplc="D9146F68">
      <w:start w:val="1"/>
      <w:numFmt w:val="upperLetter"/>
      <w:lvlText w:val="%6)"/>
      <w:lvlJc w:val="left"/>
      <w:pPr>
        <w:ind w:left="4500" w:hanging="360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9732A39"/>
    <w:multiLevelType w:val="hybridMultilevel"/>
    <w:tmpl w:val="D5B067DE"/>
    <w:lvl w:ilvl="0" w:tplc="AFB64F26">
      <w:start w:val="8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9717DC"/>
    <w:multiLevelType w:val="hybridMultilevel"/>
    <w:tmpl w:val="FE6616CA"/>
    <w:lvl w:ilvl="0" w:tplc="02B0710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636296"/>
    <w:multiLevelType w:val="hybridMultilevel"/>
    <w:tmpl w:val="8AB029A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EF59A9"/>
    <w:multiLevelType w:val="hybridMultilevel"/>
    <w:tmpl w:val="15BA07FA"/>
    <w:lvl w:ilvl="0" w:tplc="31226FA8">
      <w:start w:val="12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9E46D8C"/>
    <w:multiLevelType w:val="hybridMultilevel"/>
    <w:tmpl w:val="D6D422E0"/>
    <w:lvl w:ilvl="0" w:tplc="AD1221FA">
      <w:start w:val="4"/>
      <w:numFmt w:val="decimal"/>
      <w:lvlText w:val="(%1"/>
      <w:lvlJc w:val="left"/>
      <w:pPr>
        <w:ind w:left="36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90233472">
    <w:abstractNumId w:val="17"/>
  </w:num>
  <w:num w:numId="2" w16cid:durableId="403071778">
    <w:abstractNumId w:val="1"/>
  </w:num>
  <w:num w:numId="3" w16cid:durableId="838926641">
    <w:abstractNumId w:val="26"/>
  </w:num>
  <w:num w:numId="4" w16cid:durableId="2066906150">
    <w:abstractNumId w:val="5"/>
  </w:num>
  <w:num w:numId="5" w16cid:durableId="785075335">
    <w:abstractNumId w:val="10"/>
  </w:num>
  <w:num w:numId="6" w16cid:durableId="1533569644">
    <w:abstractNumId w:val="29"/>
  </w:num>
  <w:num w:numId="7" w16cid:durableId="1125657985">
    <w:abstractNumId w:val="22"/>
  </w:num>
  <w:num w:numId="8" w16cid:durableId="1088385414">
    <w:abstractNumId w:val="21"/>
  </w:num>
  <w:num w:numId="9" w16cid:durableId="1207453416">
    <w:abstractNumId w:val="0"/>
  </w:num>
  <w:num w:numId="10" w16cid:durableId="238756575">
    <w:abstractNumId w:val="28"/>
  </w:num>
  <w:num w:numId="11" w16cid:durableId="9341663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3694487">
    <w:abstractNumId w:val="15"/>
  </w:num>
  <w:num w:numId="13" w16cid:durableId="1820153833">
    <w:abstractNumId w:val="20"/>
  </w:num>
  <w:num w:numId="14" w16cid:durableId="1215656506">
    <w:abstractNumId w:val="25"/>
  </w:num>
  <w:num w:numId="15" w16cid:durableId="14412525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16085293">
    <w:abstractNumId w:val="16"/>
  </w:num>
  <w:num w:numId="17" w16cid:durableId="91043350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34846139">
    <w:abstractNumId w:val="6"/>
  </w:num>
  <w:num w:numId="19" w16cid:durableId="1664121745">
    <w:abstractNumId w:val="23"/>
  </w:num>
  <w:num w:numId="20" w16cid:durableId="1379208394">
    <w:abstractNumId w:val="18"/>
  </w:num>
  <w:num w:numId="21" w16cid:durableId="1467428065">
    <w:abstractNumId w:val="24"/>
  </w:num>
  <w:num w:numId="22" w16cid:durableId="954140035">
    <w:abstractNumId w:val="19"/>
  </w:num>
  <w:num w:numId="23" w16cid:durableId="1906647284">
    <w:abstractNumId w:val="4"/>
  </w:num>
  <w:num w:numId="24" w16cid:durableId="1376387184">
    <w:abstractNumId w:val="3"/>
  </w:num>
  <w:num w:numId="25" w16cid:durableId="524056921">
    <w:abstractNumId w:val="2"/>
  </w:num>
  <w:num w:numId="26" w16cid:durableId="713625057">
    <w:abstractNumId w:val="8"/>
  </w:num>
  <w:num w:numId="27" w16cid:durableId="542058736">
    <w:abstractNumId w:val="12"/>
  </w:num>
  <w:num w:numId="28" w16cid:durableId="523903168">
    <w:abstractNumId w:val="9"/>
  </w:num>
  <w:num w:numId="29" w16cid:durableId="889338039">
    <w:abstractNumId w:val="13"/>
  </w:num>
  <w:num w:numId="30" w16cid:durableId="1796291823">
    <w:abstractNumId w:val="7"/>
  </w:num>
  <w:num w:numId="31" w16cid:durableId="261688684">
    <w:abstractNumId w:val="30"/>
  </w:num>
  <w:num w:numId="32" w16cid:durableId="1657801066">
    <w:abstractNumId w:val="31"/>
  </w:num>
  <w:num w:numId="33" w16cid:durableId="869874964">
    <w:abstractNumId w:val="2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3B1"/>
    <w:rsid w:val="00006F45"/>
    <w:rsid w:val="000265D8"/>
    <w:rsid w:val="0003108B"/>
    <w:rsid w:val="000347D9"/>
    <w:rsid w:val="000429B4"/>
    <w:rsid w:val="00051A04"/>
    <w:rsid w:val="0005222A"/>
    <w:rsid w:val="00052230"/>
    <w:rsid w:val="0005638C"/>
    <w:rsid w:val="0007363B"/>
    <w:rsid w:val="0008056F"/>
    <w:rsid w:val="00084B35"/>
    <w:rsid w:val="0009057B"/>
    <w:rsid w:val="000950C4"/>
    <w:rsid w:val="00096B27"/>
    <w:rsid w:val="000A5394"/>
    <w:rsid w:val="000B0065"/>
    <w:rsid w:val="000B14DD"/>
    <w:rsid w:val="000D017F"/>
    <w:rsid w:val="000D1E15"/>
    <w:rsid w:val="000D2DBD"/>
    <w:rsid w:val="000D579A"/>
    <w:rsid w:val="000D5A7F"/>
    <w:rsid w:val="000D62C2"/>
    <w:rsid w:val="000F1B15"/>
    <w:rsid w:val="000F676A"/>
    <w:rsid w:val="00101941"/>
    <w:rsid w:val="00102742"/>
    <w:rsid w:val="00102DAF"/>
    <w:rsid w:val="00106C68"/>
    <w:rsid w:val="001144C6"/>
    <w:rsid w:val="00120225"/>
    <w:rsid w:val="00122BDA"/>
    <w:rsid w:val="001249AC"/>
    <w:rsid w:val="00126670"/>
    <w:rsid w:val="00134FD7"/>
    <w:rsid w:val="00136162"/>
    <w:rsid w:val="00155AB1"/>
    <w:rsid w:val="00166B3A"/>
    <w:rsid w:val="00166F2E"/>
    <w:rsid w:val="00176667"/>
    <w:rsid w:val="00182C7C"/>
    <w:rsid w:val="00194448"/>
    <w:rsid w:val="00196AD1"/>
    <w:rsid w:val="001A37AB"/>
    <w:rsid w:val="001A4F2A"/>
    <w:rsid w:val="001A6E1F"/>
    <w:rsid w:val="001B404F"/>
    <w:rsid w:val="001B4243"/>
    <w:rsid w:val="001D1E56"/>
    <w:rsid w:val="001E66C4"/>
    <w:rsid w:val="001F4B2C"/>
    <w:rsid w:val="00203D49"/>
    <w:rsid w:val="002076F2"/>
    <w:rsid w:val="00211EF0"/>
    <w:rsid w:val="00213304"/>
    <w:rsid w:val="00232937"/>
    <w:rsid w:val="00233C49"/>
    <w:rsid w:val="002340DD"/>
    <w:rsid w:val="00236BD3"/>
    <w:rsid w:val="00255D07"/>
    <w:rsid w:val="0025739C"/>
    <w:rsid w:val="002668ED"/>
    <w:rsid w:val="00285464"/>
    <w:rsid w:val="00293F0E"/>
    <w:rsid w:val="002B242D"/>
    <w:rsid w:val="002D3E65"/>
    <w:rsid w:val="002E0F3B"/>
    <w:rsid w:val="003003B1"/>
    <w:rsid w:val="0030336C"/>
    <w:rsid w:val="00311F22"/>
    <w:rsid w:val="003143BC"/>
    <w:rsid w:val="00323309"/>
    <w:rsid w:val="00325E7E"/>
    <w:rsid w:val="00330820"/>
    <w:rsid w:val="00336112"/>
    <w:rsid w:val="00337687"/>
    <w:rsid w:val="0034569F"/>
    <w:rsid w:val="003476EF"/>
    <w:rsid w:val="00355CB6"/>
    <w:rsid w:val="00363D8E"/>
    <w:rsid w:val="003706EB"/>
    <w:rsid w:val="00381659"/>
    <w:rsid w:val="003827D0"/>
    <w:rsid w:val="00382F9B"/>
    <w:rsid w:val="00383645"/>
    <w:rsid w:val="00383DEF"/>
    <w:rsid w:val="003954BA"/>
    <w:rsid w:val="003A3614"/>
    <w:rsid w:val="003B0B5F"/>
    <w:rsid w:val="003D332D"/>
    <w:rsid w:val="003D61A4"/>
    <w:rsid w:val="003D71AB"/>
    <w:rsid w:val="003E6316"/>
    <w:rsid w:val="0040678B"/>
    <w:rsid w:val="00411883"/>
    <w:rsid w:val="0041769C"/>
    <w:rsid w:val="00436627"/>
    <w:rsid w:val="00437928"/>
    <w:rsid w:val="00437F34"/>
    <w:rsid w:val="00441B79"/>
    <w:rsid w:val="00443F9E"/>
    <w:rsid w:val="00445F3F"/>
    <w:rsid w:val="004523C2"/>
    <w:rsid w:val="00453159"/>
    <w:rsid w:val="00453E48"/>
    <w:rsid w:val="00454FD0"/>
    <w:rsid w:val="0045793E"/>
    <w:rsid w:val="004679D4"/>
    <w:rsid w:val="00470328"/>
    <w:rsid w:val="004929DA"/>
    <w:rsid w:val="00493A45"/>
    <w:rsid w:val="004976D8"/>
    <w:rsid w:val="004A0023"/>
    <w:rsid w:val="004B5EA5"/>
    <w:rsid w:val="004C22F7"/>
    <w:rsid w:val="004D76BA"/>
    <w:rsid w:val="004E2898"/>
    <w:rsid w:val="004E36DE"/>
    <w:rsid w:val="004E4368"/>
    <w:rsid w:val="004E5084"/>
    <w:rsid w:val="004F0178"/>
    <w:rsid w:val="004F38EA"/>
    <w:rsid w:val="005133AB"/>
    <w:rsid w:val="00523644"/>
    <w:rsid w:val="00525341"/>
    <w:rsid w:val="0053198F"/>
    <w:rsid w:val="005406A4"/>
    <w:rsid w:val="005421DB"/>
    <w:rsid w:val="005551DA"/>
    <w:rsid w:val="005559FA"/>
    <w:rsid w:val="00562C40"/>
    <w:rsid w:val="00567A8D"/>
    <w:rsid w:val="00581635"/>
    <w:rsid w:val="00583836"/>
    <w:rsid w:val="005A1033"/>
    <w:rsid w:val="005A12D8"/>
    <w:rsid w:val="005A632F"/>
    <w:rsid w:val="005A6833"/>
    <w:rsid w:val="005A738C"/>
    <w:rsid w:val="005B2D88"/>
    <w:rsid w:val="005C387C"/>
    <w:rsid w:val="005C752F"/>
    <w:rsid w:val="005D4A05"/>
    <w:rsid w:val="005E7C55"/>
    <w:rsid w:val="005F4F42"/>
    <w:rsid w:val="0060303F"/>
    <w:rsid w:val="00612C8E"/>
    <w:rsid w:val="00633BF7"/>
    <w:rsid w:val="006424BD"/>
    <w:rsid w:val="006466BC"/>
    <w:rsid w:val="00677A1A"/>
    <w:rsid w:val="0068287C"/>
    <w:rsid w:val="00690817"/>
    <w:rsid w:val="00697F35"/>
    <w:rsid w:val="006A16F9"/>
    <w:rsid w:val="006A5219"/>
    <w:rsid w:val="006E0607"/>
    <w:rsid w:val="006E7C19"/>
    <w:rsid w:val="006E7EA2"/>
    <w:rsid w:val="006F5D4C"/>
    <w:rsid w:val="00700F99"/>
    <w:rsid w:val="0070169E"/>
    <w:rsid w:val="00712342"/>
    <w:rsid w:val="0071437B"/>
    <w:rsid w:val="00735A59"/>
    <w:rsid w:val="00736B00"/>
    <w:rsid w:val="007500AF"/>
    <w:rsid w:val="00754089"/>
    <w:rsid w:val="0079135B"/>
    <w:rsid w:val="007C30DF"/>
    <w:rsid w:val="007C559B"/>
    <w:rsid w:val="007E0DFE"/>
    <w:rsid w:val="007E120C"/>
    <w:rsid w:val="007E56BB"/>
    <w:rsid w:val="007E57E8"/>
    <w:rsid w:val="007F704D"/>
    <w:rsid w:val="008123B9"/>
    <w:rsid w:val="00825FDE"/>
    <w:rsid w:val="00842D28"/>
    <w:rsid w:val="00851809"/>
    <w:rsid w:val="00852711"/>
    <w:rsid w:val="00875ADB"/>
    <w:rsid w:val="0089042B"/>
    <w:rsid w:val="0089382B"/>
    <w:rsid w:val="00896693"/>
    <w:rsid w:val="008D5226"/>
    <w:rsid w:val="008D7F05"/>
    <w:rsid w:val="008E177D"/>
    <w:rsid w:val="008E249C"/>
    <w:rsid w:val="008E37D5"/>
    <w:rsid w:val="008F544F"/>
    <w:rsid w:val="00907921"/>
    <w:rsid w:val="009136AC"/>
    <w:rsid w:val="00930345"/>
    <w:rsid w:val="009316CE"/>
    <w:rsid w:val="00931B1C"/>
    <w:rsid w:val="00946894"/>
    <w:rsid w:val="00957622"/>
    <w:rsid w:val="0096032B"/>
    <w:rsid w:val="00961B59"/>
    <w:rsid w:val="009670AA"/>
    <w:rsid w:val="009757AF"/>
    <w:rsid w:val="009830B2"/>
    <w:rsid w:val="009961BC"/>
    <w:rsid w:val="009A4BD9"/>
    <w:rsid w:val="009B4BD9"/>
    <w:rsid w:val="009C3FC4"/>
    <w:rsid w:val="009D6D78"/>
    <w:rsid w:val="009E5DA1"/>
    <w:rsid w:val="009E6C9E"/>
    <w:rsid w:val="009F7735"/>
    <w:rsid w:val="00A03E88"/>
    <w:rsid w:val="00A10862"/>
    <w:rsid w:val="00A10D0A"/>
    <w:rsid w:val="00A178A1"/>
    <w:rsid w:val="00A32AD8"/>
    <w:rsid w:val="00A34FA3"/>
    <w:rsid w:val="00A35C9B"/>
    <w:rsid w:val="00A40334"/>
    <w:rsid w:val="00A43F77"/>
    <w:rsid w:val="00A46A89"/>
    <w:rsid w:val="00A54CB5"/>
    <w:rsid w:val="00A73FC7"/>
    <w:rsid w:val="00A74B98"/>
    <w:rsid w:val="00A75CB7"/>
    <w:rsid w:val="00A764C2"/>
    <w:rsid w:val="00A80493"/>
    <w:rsid w:val="00A92970"/>
    <w:rsid w:val="00A969F2"/>
    <w:rsid w:val="00AD242C"/>
    <w:rsid w:val="00AD5ED4"/>
    <w:rsid w:val="00AE24B2"/>
    <w:rsid w:val="00B0738B"/>
    <w:rsid w:val="00B10E45"/>
    <w:rsid w:val="00B15DA7"/>
    <w:rsid w:val="00B44E02"/>
    <w:rsid w:val="00B547BF"/>
    <w:rsid w:val="00B86D09"/>
    <w:rsid w:val="00B94A64"/>
    <w:rsid w:val="00BA0321"/>
    <w:rsid w:val="00BA2B60"/>
    <w:rsid w:val="00BB419F"/>
    <w:rsid w:val="00BB5A9D"/>
    <w:rsid w:val="00BE50DD"/>
    <w:rsid w:val="00C05506"/>
    <w:rsid w:val="00C11569"/>
    <w:rsid w:val="00C236FC"/>
    <w:rsid w:val="00C3280C"/>
    <w:rsid w:val="00C43285"/>
    <w:rsid w:val="00C463EC"/>
    <w:rsid w:val="00C46DE5"/>
    <w:rsid w:val="00C54B8A"/>
    <w:rsid w:val="00C652BC"/>
    <w:rsid w:val="00C66C76"/>
    <w:rsid w:val="00C9034D"/>
    <w:rsid w:val="00C90F4B"/>
    <w:rsid w:val="00C916AB"/>
    <w:rsid w:val="00CA5298"/>
    <w:rsid w:val="00CA6B9D"/>
    <w:rsid w:val="00CC05DC"/>
    <w:rsid w:val="00CC336C"/>
    <w:rsid w:val="00CD7335"/>
    <w:rsid w:val="00CD7B56"/>
    <w:rsid w:val="00CE4AEB"/>
    <w:rsid w:val="00CE707D"/>
    <w:rsid w:val="00CF3584"/>
    <w:rsid w:val="00D03F77"/>
    <w:rsid w:val="00D05CD2"/>
    <w:rsid w:val="00D229F3"/>
    <w:rsid w:val="00D23ADF"/>
    <w:rsid w:val="00D46B72"/>
    <w:rsid w:val="00D55C53"/>
    <w:rsid w:val="00D563D0"/>
    <w:rsid w:val="00D61B64"/>
    <w:rsid w:val="00D76F49"/>
    <w:rsid w:val="00D840A5"/>
    <w:rsid w:val="00D84400"/>
    <w:rsid w:val="00D94076"/>
    <w:rsid w:val="00D9602C"/>
    <w:rsid w:val="00DA5453"/>
    <w:rsid w:val="00DB3572"/>
    <w:rsid w:val="00DC0E8A"/>
    <w:rsid w:val="00DC20B6"/>
    <w:rsid w:val="00DC6965"/>
    <w:rsid w:val="00DE1F6C"/>
    <w:rsid w:val="00DE4C0A"/>
    <w:rsid w:val="00DF6FEC"/>
    <w:rsid w:val="00E05089"/>
    <w:rsid w:val="00E0568F"/>
    <w:rsid w:val="00E1140D"/>
    <w:rsid w:val="00E17502"/>
    <w:rsid w:val="00E257F7"/>
    <w:rsid w:val="00E32799"/>
    <w:rsid w:val="00E3602F"/>
    <w:rsid w:val="00E36D4C"/>
    <w:rsid w:val="00E54603"/>
    <w:rsid w:val="00E61CB9"/>
    <w:rsid w:val="00E61FCF"/>
    <w:rsid w:val="00E63EE3"/>
    <w:rsid w:val="00E640AA"/>
    <w:rsid w:val="00E7081F"/>
    <w:rsid w:val="00E758A4"/>
    <w:rsid w:val="00E76142"/>
    <w:rsid w:val="00E80CA3"/>
    <w:rsid w:val="00EA1C8B"/>
    <w:rsid w:val="00ED19B1"/>
    <w:rsid w:val="00EE181B"/>
    <w:rsid w:val="00EE1DA3"/>
    <w:rsid w:val="00EF3110"/>
    <w:rsid w:val="00F222D4"/>
    <w:rsid w:val="00F26907"/>
    <w:rsid w:val="00F308AC"/>
    <w:rsid w:val="00F31C59"/>
    <w:rsid w:val="00F34683"/>
    <w:rsid w:val="00F4020B"/>
    <w:rsid w:val="00F415D7"/>
    <w:rsid w:val="00F767E4"/>
    <w:rsid w:val="00F8024E"/>
    <w:rsid w:val="00F865D7"/>
    <w:rsid w:val="00FA0B41"/>
    <w:rsid w:val="00FA6780"/>
    <w:rsid w:val="00FA7E53"/>
    <w:rsid w:val="00FF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1032801E"/>
  <w15:docId w15:val="{6C14F4CF-129C-4010-BA1D-7104D3A4D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0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50C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50C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6B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66B3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178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17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8A1"/>
  </w:style>
  <w:style w:type="paragraph" w:styleId="Footer">
    <w:name w:val="footer"/>
    <w:basedOn w:val="Normal"/>
    <w:link w:val="FooterChar"/>
    <w:uiPriority w:val="99"/>
    <w:unhideWhenUsed/>
    <w:rsid w:val="00A178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8A1"/>
  </w:style>
  <w:style w:type="paragraph" w:customStyle="1" w:styleId="QuestionText">
    <w:name w:val="Question Text"/>
    <w:basedOn w:val="Normal"/>
    <w:qFormat/>
    <w:rsid w:val="00F4020B"/>
    <w:rPr>
      <w:rFonts w:ascii="Times New Roman" w:eastAsiaTheme="minorHAnsi" w:hAnsi="Times New Roman" w:cstheme="minorBidi"/>
      <w:sz w:val="24"/>
      <w:lang w:val="en-IE"/>
    </w:rPr>
  </w:style>
  <w:style w:type="paragraph" w:customStyle="1" w:styleId="Marks">
    <w:name w:val="Marks"/>
    <w:basedOn w:val="QuestionText"/>
    <w:next w:val="QuestionText"/>
    <w:qFormat/>
    <w:rsid w:val="00084B35"/>
    <w:pPr>
      <w:spacing w:line="480" w:lineRule="auto"/>
      <w:ind w:left="720"/>
      <w:jc w:val="right"/>
    </w:pPr>
    <w:rPr>
      <w:rFonts w:ascii="Arial" w:hAnsi="Arial" w:cs="Arial"/>
    </w:rPr>
  </w:style>
  <w:style w:type="paragraph" w:customStyle="1" w:styleId="marks0">
    <w:name w:val="marks"/>
    <w:basedOn w:val="Normal"/>
    <w:rsid w:val="00F4020B"/>
    <w:pPr>
      <w:spacing w:after="0" w:line="240" w:lineRule="auto"/>
      <w:jc w:val="right"/>
    </w:pPr>
    <w:rPr>
      <w:rFonts w:ascii="Times New Roman" w:eastAsia="Times New Roman" w:hAnsi="Times New Roman"/>
      <w:b/>
      <w:i/>
      <w:sz w:val="24"/>
      <w:szCs w:val="20"/>
    </w:rPr>
  </w:style>
  <w:style w:type="paragraph" w:customStyle="1" w:styleId="QuestionHeading">
    <w:name w:val="QuestionHeading"/>
    <w:basedOn w:val="Normal"/>
    <w:next w:val="QuestionText"/>
    <w:qFormat/>
    <w:rsid w:val="00F4020B"/>
    <w:pPr>
      <w:spacing w:after="240" w:line="240" w:lineRule="auto"/>
    </w:pPr>
    <w:rPr>
      <w:rFonts w:ascii="Times New Roman" w:eastAsiaTheme="minorHAnsi" w:hAnsi="Times New Roman" w:cstheme="minorBidi"/>
      <w:b/>
      <w:i/>
      <w:sz w:val="24"/>
      <w:lang w:val="en-IE"/>
    </w:rPr>
  </w:style>
  <w:style w:type="paragraph" w:customStyle="1" w:styleId="a00">
    <w:name w:val="a00"/>
    <w:basedOn w:val="Normal"/>
    <w:rsid w:val="00F4020B"/>
    <w:pPr>
      <w:spacing w:after="0" w:line="240" w:lineRule="auto"/>
    </w:pPr>
    <w:rPr>
      <w:rFonts w:ascii="Times New Roman" w:eastAsia="Times New Roman" w:hAnsi="Times New Roman"/>
      <w:sz w:val="24"/>
      <w:szCs w:val="20"/>
    </w:rPr>
  </w:style>
  <w:style w:type="paragraph" w:customStyle="1" w:styleId="a01">
    <w:name w:val="a01"/>
    <w:basedOn w:val="Normal"/>
    <w:rsid w:val="00F4020B"/>
    <w:pPr>
      <w:spacing w:after="0" w:line="240" w:lineRule="auto"/>
      <w:ind w:left="567" w:hanging="567"/>
    </w:pPr>
    <w:rPr>
      <w:rFonts w:ascii="Times New Roman" w:eastAsia="Times New Roman" w:hAnsi="Times New Roman"/>
      <w:sz w:val="24"/>
      <w:szCs w:val="20"/>
    </w:rPr>
  </w:style>
  <w:style w:type="paragraph" w:customStyle="1" w:styleId="a11">
    <w:name w:val="a11"/>
    <w:basedOn w:val="Normal"/>
    <w:rsid w:val="00F4020B"/>
    <w:pPr>
      <w:spacing w:after="0" w:line="240" w:lineRule="auto"/>
      <w:ind w:left="567"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950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950C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0950C4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GB" w:eastAsia="en-US"/>
    </w:rPr>
  </w:style>
  <w:style w:type="table" w:styleId="TableGrid">
    <w:name w:val="Table Grid"/>
    <w:basedOn w:val="TableNormal"/>
    <w:uiPriority w:val="39"/>
    <w:rsid w:val="00122B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122BD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232937"/>
    <w:rPr>
      <w:color w:val="0000FF" w:themeColor="hyperlink"/>
      <w:u w:val="single"/>
    </w:rPr>
  </w:style>
  <w:style w:type="paragraph" w:customStyle="1" w:styleId="Default">
    <w:name w:val="Default"/>
    <w:rsid w:val="00E61FCF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8024E"/>
    <w:pPr>
      <w:spacing w:after="120" w:line="240" w:lineRule="auto"/>
      <w:ind w:left="283"/>
    </w:pPr>
    <w:rPr>
      <w:rFonts w:ascii="Times New Roman" w:eastAsia="Times New Roman" w:hAnsi="Times New Roman"/>
      <w:sz w:val="24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8024E"/>
    <w:rPr>
      <w:rFonts w:ascii="Times New Roman" w:eastAsia="Times New Roman" w:hAnsi="Times New Roman"/>
      <w:sz w:val="24"/>
      <w:lang w:val="en-GB" w:eastAsia="en-US"/>
    </w:rPr>
  </w:style>
  <w:style w:type="paragraph" w:customStyle="1" w:styleId="a02">
    <w:name w:val="a02"/>
    <w:basedOn w:val="Normal"/>
    <w:rsid w:val="009961BC"/>
    <w:pPr>
      <w:tabs>
        <w:tab w:val="left" w:pos="567"/>
      </w:tabs>
      <w:spacing w:after="0" w:line="240" w:lineRule="auto"/>
      <w:ind w:left="1134" w:hanging="1134"/>
    </w:pPr>
    <w:rPr>
      <w:rFonts w:ascii="Times New Roman" w:eastAsia="Times New Roman" w:hAnsi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rte.i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tzkys\Desktop\Exam%20Memo\Exam%20Paper%20Template%20ICA%20Aug%202017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085F40-ADAE-46EC-B3FF-CE231645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Exam Paper Template ICA Aug 2017</Template>
  <TotalTime>218</TotalTime>
  <Pages>6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Dundalk Institute of Technology</Company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Stefanie Ratzky</dc:creator>
  <cp:lastModifiedBy>Paula Duffy</cp:lastModifiedBy>
  <cp:revision>101</cp:revision>
  <cp:lastPrinted>2023-03-21T15:53:00Z</cp:lastPrinted>
  <dcterms:created xsi:type="dcterms:W3CDTF">2023-03-10T13:23:00Z</dcterms:created>
  <dcterms:modified xsi:type="dcterms:W3CDTF">2023-05-09T13:06:00Z</dcterms:modified>
</cp:coreProperties>
</file>